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77777777" w:rsidR="00746D2E" w:rsidRDefault="00860730" w:rsidP="00746D2E">
      <w:pPr>
        <w:tabs>
          <w:tab w:val="left" w:pos="9630"/>
        </w:tabs>
        <w:ind w:firstLine="0"/>
        <w:jc w:val="both"/>
        <w:rPr>
          <w:rFonts w:ascii="Arial" w:hAnsi="Arial" w:cs="Arial"/>
          <w:sz w:val="18"/>
        </w:rPr>
      </w:pPr>
      <w:bookmarkStart w:id="0" w:name="_Hlk67051687"/>
      <w:bookmarkEnd w:id="0"/>
      <w:r w:rsidRPr="00D33911">
        <w:rPr>
          <w:rFonts w:ascii="Arial" w:hAnsi="Arial" w:cs="Arial"/>
          <w:noProof/>
          <w:lang w:val="en-IN" w:eastAsia="en-IN" w:bidi="hi-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hi-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68E71113" w:rsidR="0031512B" w:rsidRPr="00F40045" w:rsidRDefault="00D234D3" w:rsidP="00860730">
                            <w:pPr>
                              <w:jc w:val="center"/>
                              <w:rPr>
                                <w:rFonts w:ascii="Arial" w:hAnsi="Arial" w:cs="Arial"/>
                                <w:sz w:val="56"/>
                              </w:rPr>
                            </w:pPr>
                            <w:r>
                              <w:rPr>
                                <w:rFonts w:ascii="Arial" w:hAnsi="Arial" w:cs="Arial"/>
                                <w:sz w:val="56"/>
                              </w:rPr>
                              <w:t>Learning Report</w:t>
                            </w:r>
                          </w:p>
                          <w:p w14:paraId="48DC9B5C" w14:textId="77777777" w:rsidR="0031512B" w:rsidRPr="00F40045" w:rsidRDefault="0031512B" w:rsidP="00860730">
                            <w:pPr>
                              <w:jc w:val="center"/>
                              <w:rPr>
                                <w:rFonts w:ascii="Arial" w:hAnsi="Arial" w:cs="Arial"/>
                                <w:iCs/>
                                <w:color w:val="000000" w:themeColor="text1"/>
                                <w:sz w:val="28"/>
                                <w:szCs w:val="30"/>
                                <w:lang w:val="it-IT"/>
                              </w:rPr>
                            </w:pPr>
                          </w:p>
                          <w:p w14:paraId="48DC9B5D" w14:textId="77777777" w:rsidR="0031512B" w:rsidRPr="00F40045" w:rsidRDefault="0031512B" w:rsidP="00860730">
                            <w:pPr>
                              <w:jc w:val="center"/>
                              <w:rPr>
                                <w:rFonts w:ascii="Arial" w:hAnsi="Arial" w:cs="Arial"/>
                                <w:iCs/>
                                <w:color w:val="000000" w:themeColor="text1"/>
                                <w:sz w:val="28"/>
                                <w:szCs w:val="30"/>
                                <w:lang w:val="it-IT"/>
                              </w:rPr>
                            </w:pPr>
                          </w:p>
                          <w:p w14:paraId="48DC9B5F" w14:textId="4973CE43" w:rsidR="0031512B" w:rsidRPr="00F40045" w:rsidRDefault="006E2F63"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Automotive System overview</w:t>
                            </w:r>
                          </w:p>
                          <w:p w14:paraId="48DC9B60" w14:textId="77777777" w:rsidR="0031512B" w:rsidRPr="00417AA7" w:rsidRDefault="0031512B"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68E71113" w:rsidR="0031512B" w:rsidRPr="00F40045" w:rsidRDefault="00D234D3" w:rsidP="00860730">
                      <w:pPr>
                        <w:jc w:val="center"/>
                        <w:rPr>
                          <w:rFonts w:ascii="Arial" w:hAnsi="Arial" w:cs="Arial"/>
                          <w:sz w:val="56"/>
                        </w:rPr>
                      </w:pPr>
                      <w:r>
                        <w:rPr>
                          <w:rFonts w:ascii="Arial" w:hAnsi="Arial" w:cs="Arial"/>
                          <w:sz w:val="56"/>
                        </w:rPr>
                        <w:t>Learning Report</w:t>
                      </w:r>
                    </w:p>
                    <w:p w14:paraId="48DC9B5C" w14:textId="77777777" w:rsidR="0031512B" w:rsidRPr="00F40045" w:rsidRDefault="0031512B" w:rsidP="00860730">
                      <w:pPr>
                        <w:jc w:val="center"/>
                        <w:rPr>
                          <w:rFonts w:ascii="Arial" w:hAnsi="Arial" w:cs="Arial"/>
                          <w:iCs/>
                          <w:color w:val="000000" w:themeColor="text1"/>
                          <w:sz w:val="28"/>
                          <w:szCs w:val="30"/>
                          <w:lang w:val="it-IT"/>
                        </w:rPr>
                      </w:pPr>
                    </w:p>
                    <w:p w14:paraId="48DC9B5D" w14:textId="77777777" w:rsidR="0031512B" w:rsidRPr="00F40045" w:rsidRDefault="0031512B" w:rsidP="00860730">
                      <w:pPr>
                        <w:jc w:val="center"/>
                        <w:rPr>
                          <w:rFonts w:ascii="Arial" w:hAnsi="Arial" w:cs="Arial"/>
                          <w:iCs/>
                          <w:color w:val="000000" w:themeColor="text1"/>
                          <w:sz w:val="28"/>
                          <w:szCs w:val="30"/>
                          <w:lang w:val="it-IT"/>
                        </w:rPr>
                      </w:pPr>
                    </w:p>
                    <w:p w14:paraId="48DC9B5F" w14:textId="4973CE43" w:rsidR="0031512B" w:rsidRPr="00F40045" w:rsidRDefault="006E2F63"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Automotive System overview</w:t>
                      </w:r>
                    </w:p>
                    <w:p w14:paraId="48DC9B60" w14:textId="77777777" w:rsidR="0031512B" w:rsidRPr="00417AA7" w:rsidRDefault="0031512B"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hi-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6314AD7"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hi-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06E2E0B"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hi-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6" w14:textId="135EB74B" w:rsidR="0031512B" w:rsidRPr="000F4649" w:rsidRDefault="006E2F63" w:rsidP="00417AA7">
                            <w:pPr>
                              <w:rPr>
                                <w:rFonts w:ascii="Arial" w:hAnsi="Arial" w:cs="Arial"/>
                                <w:iCs/>
                                <w:lang w:val="en-GB"/>
                              </w:rPr>
                            </w:pPr>
                            <w:r>
                              <w:rPr>
                                <w:rFonts w:ascii="Arial" w:hAnsi="Arial" w:cs="Arial"/>
                                <w:bCs/>
                                <w:sz w:val="24"/>
                              </w:rPr>
                              <w:t>Team 1</w:t>
                            </w:r>
                          </w:p>
                          <w:p w14:paraId="48DC9B67" w14:textId="77777777" w:rsidR="0031512B" w:rsidRDefault="0031512B" w:rsidP="00963DA6">
                            <w:pPr>
                              <w:pStyle w:val="CommentText"/>
                              <w:ind w:left="360" w:firstLine="0"/>
                              <w:rPr>
                                <w:rFonts w:ascii="Arial" w:hAnsi="Arial" w:cs="Arial"/>
                              </w:rPr>
                            </w:pPr>
                          </w:p>
                          <w:p w14:paraId="48DC9B68" w14:textId="77777777" w:rsidR="0031512B" w:rsidRDefault="0031512B" w:rsidP="00963DA6">
                            <w:pPr>
                              <w:pStyle w:val="CommentText"/>
                              <w:ind w:left="360" w:firstLine="0"/>
                              <w:rPr>
                                <w:rFonts w:ascii="Arial" w:hAnsi="Arial" w:cs="Arial"/>
                              </w:rPr>
                            </w:pPr>
                          </w:p>
                          <w:p w14:paraId="48DC9B69" w14:textId="77777777" w:rsidR="0031512B" w:rsidRDefault="0031512B" w:rsidP="00963DA6">
                            <w:pPr>
                              <w:pStyle w:val="CommentText"/>
                              <w:ind w:left="360" w:firstLine="0"/>
                              <w:rPr>
                                <w:rFonts w:ascii="Arial" w:hAnsi="Arial" w:cs="Arial"/>
                              </w:rPr>
                            </w:pPr>
                          </w:p>
                          <w:p w14:paraId="48DC9B6A" w14:textId="77777777" w:rsidR="0031512B" w:rsidRDefault="0031512B" w:rsidP="00963DA6">
                            <w:pPr>
                              <w:pStyle w:val="CommentText"/>
                              <w:ind w:left="360" w:firstLine="0"/>
                              <w:rPr>
                                <w:rFonts w:ascii="Arial" w:hAnsi="Arial" w:cs="Arial"/>
                              </w:rPr>
                            </w:pPr>
                          </w:p>
                          <w:p w14:paraId="48DC9B6B" w14:textId="77777777" w:rsidR="0031512B" w:rsidRDefault="0031512B"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6" w14:textId="135EB74B" w:rsidR="0031512B" w:rsidRPr="000F4649" w:rsidRDefault="006E2F63" w:rsidP="00417AA7">
                      <w:pPr>
                        <w:rPr>
                          <w:rFonts w:ascii="Arial" w:hAnsi="Arial" w:cs="Arial"/>
                          <w:iCs/>
                          <w:lang w:val="en-GB"/>
                        </w:rPr>
                      </w:pPr>
                      <w:r>
                        <w:rPr>
                          <w:rFonts w:ascii="Arial" w:hAnsi="Arial" w:cs="Arial"/>
                          <w:bCs/>
                          <w:sz w:val="24"/>
                        </w:rPr>
                        <w:t>Team 1</w:t>
                      </w:r>
                    </w:p>
                    <w:p w14:paraId="48DC9B67" w14:textId="77777777" w:rsidR="0031512B" w:rsidRDefault="0031512B" w:rsidP="00963DA6">
                      <w:pPr>
                        <w:pStyle w:val="CommentText"/>
                        <w:ind w:left="360" w:firstLine="0"/>
                        <w:rPr>
                          <w:rFonts w:ascii="Arial" w:hAnsi="Arial" w:cs="Arial"/>
                        </w:rPr>
                      </w:pPr>
                    </w:p>
                    <w:p w14:paraId="48DC9B68" w14:textId="77777777" w:rsidR="0031512B" w:rsidRDefault="0031512B" w:rsidP="00963DA6">
                      <w:pPr>
                        <w:pStyle w:val="CommentText"/>
                        <w:ind w:left="360" w:firstLine="0"/>
                        <w:rPr>
                          <w:rFonts w:ascii="Arial" w:hAnsi="Arial" w:cs="Arial"/>
                        </w:rPr>
                      </w:pPr>
                    </w:p>
                    <w:p w14:paraId="48DC9B69" w14:textId="77777777" w:rsidR="0031512B" w:rsidRDefault="0031512B" w:rsidP="00963DA6">
                      <w:pPr>
                        <w:pStyle w:val="CommentText"/>
                        <w:ind w:left="360" w:firstLine="0"/>
                        <w:rPr>
                          <w:rFonts w:ascii="Arial" w:hAnsi="Arial" w:cs="Arial"/>
                        </w:rPr>
                      </w:pPr>
                    </w:p>
                    <w:p w14:paraId="48DC9B6A" w14:textId="77777777" w:rsidR="0031512B" w:rsidRDefault="0031512B" w:rsidP="00963DA6">
                      <w:pPr>
                        <w:pStyle w:val="CommentText"/>
                        <w:ind w:left="360" w:firstLine="0"/>
                        <w:rPr>
                          <w:rFonts w:ascii="Arial" w:hAnsi="Arial" w:cs="Arial"/>
                        </w:rPr>
                      </w:pPr>
                    </w:p>
                    <w:p w14:paraId="48DC9B6B" w14:textId="77777777" w:rsidR="0031512B" w:rsidRDefault="0031512B"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hi-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72"/>
        <w:gridCol w:w="1252"/>
        <w:gridCol w:w="1780"/>
        <w:gridCol w:w="1619"/>
        <w:gridCol w:w="1904"/>
        <w:gridCol w:w="2685"/>
      </w:tblGrid>
      <w:tr w:rsidR="00503D7B" w:rsidRPr="00553962" w14:paraId="48DC9A58" w14:textId="77777777" w:rsidTr="006E2F63">
        <w:trPr>
          <w:cantSplit/>
          <w:trHeight w:val="687"/>
        </w:trPr>
        <w:tc>
          <w:tcPr>
            <w:tcW w:w="520"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607"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6E2F63">
        <w:trPr>
          <w:cantSplit/>
          <w:trHeight w:val="273"/>
        </w:trPr>
        <w:tc>
          <w:tcPr>
            <w:tcW w:w="520" w:type="pct"/>
            <w:vAlign w:val="center"/>
          </w:tcPr>
          <w:p w14:paraId="48DC9A59" w14:textId="3B34B81C" w:rsidR="002979C3" w:rsidRPr="00404B4F" w:rsidRDefault="006E2F63" w:rsidP="004817E1">
            <w:pPr>
              <w:pStyle w:val="TableText"/>
              <w:spacing w:after="0"/>
              <w:ind w:left="-54" w:firstLine="27"/>
              <w:jc w:val="center"/>
              <w:rPr>
                <w:rFonts w:cs="Arial"/>
              </w:rPr>
            </w:pPr>
            <w:r>
              <w:rPr>
                <w:rFonts w:cs="Arial"/>
              </w:rPr>
              <w:t>1</w:t>
            </w:r>
          </w:p>
        </w:tc>
        <w:tc>
          <w:tcPr>
            <w:tcW w:w="607" w:type="pct"/>
            <w:vAlign w:val="center"/>
          </w:tcPr>
          <w:p w14:paraId="48DC9A5A" w14:textId="7DD39D74" w:rsidR="002979C3" w:rsidRPr="00B96BE2" w:rsidRDefault="006E2F63" w:rsidP="004817E1">
            <w:pPr>
              <w:pStyle w:val="TableText"/>
              <w:spacing w:after="0"/>
              <w:ind w:left="-54" w:hanging="12"/>
              <w:jc w:val="center"/>
              <w:rPr>
                <w:rFonts w:cs="Arial"/>
              </w:rPr>
            </w:pPr>
            <w:r>
              <w:rPr>
                <w:rFonts w:cs="Arial"/>
              </w:rPr>
              <w:t>19</w:t>
            </w:r>
            <w:r w:rsidR="00933833">
              <w:rPr>
                <w:rFonts w:cs="Arial"/>
              </w:rPr>
              <w:t>-3-2021</w:t>
            </w:r>
          </w:p>
        </w:tc>
        <w:tc>
          <w:tcPr>
            <w:tcW w:w="863" w:type="pct"/>
            <w:vAlign w:val="center"/>
          </w:tcPr>
          <w:p w14:paraId="7CA56CE0" w14:textId="7EB15784" w:rsidR="001B4CE7" w:rsidRDefault="006F5F78" w:rsidP="006F5F78">
            <w:pPr>
              <w:pStyle w:val="TableText"/>
              <w:spacing w:after="0"/>
              <w:ind w:left="-54" w:firstLine="5"/>
              <w:rPr>
                <w:rFonts w:cs="Arial"/>
              </w:rPr>
            </w:pPr>
            <w:r>
              <w:rPr>
                <w:rFonts w:cs="Arial"/>
              </w:rPr>
              <w:t xml:space="preserve">   Arpita A Kulkarni </w:t>
            </w:r>
            <w:r w:rsidR="003D75AA">
              <w:rPr>
                <w:rFonts w:cs="Arial"/>
              </w:rPr>
              <w:t xml:space="preserve"> </w:t>
            </w:r>
          </w:p>
          <w:p w14:paraId="48DC9A5B" w14:textId="3EFD8D34" w:rsidR="000334D8" w:rsidRPr="007B3ACD" w:rsidRDefault="006F5F78" w:rsidP="004817E1">
            <w:pPr>
              <w:pStyle w:val="TableText"/>
              <w:spacing w:after="0"/>
              <w:ind w:left="-54" w:firstLine="5"/>
              <w:jc w:val="center"/>
              <w:rPr>
                <w:rFonts w:cs="Arial"/>
              </w:rPr>
            </w:pPr>
            <w:r>
              <w:rPr>
                <w:rFonts w:cs="Arial"/>
              </w:rPr>
              <w:t>99003757</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6E2F63">
        <w:trPr>
          <w:cantSplit/>
          <w:trHeight w:val="273"/>
        </w:trPr>
        <w:tc>
          <w:tcPr>
            <w:tcW w:w="520" w:type="pct"/>
            <w:vAlign w:val="center"/>
          </w:tcPr>
          <w:p w14:paraId="48DC9A60" w14:textId="56EEC996" w:rsidR="00EF2B08" w:rsidRPr="00404B4F" w:rsidRDefault="006E2F63" w:rsidP="004817E1">
            <w:pPr>
              <w:pStyle w:val="TableText"/>
              <w:spacing w:after="0"/>
              <w:ind w:left="-54" w:firstLine="27"/>
              <w:jc w:val="center"/>
              <w:rPr>
                <w:rFonts w:cs="Arial"/>
              </w:rPr>
            </w:pPr>
            <w:r>
              <w:rPr>
                <w:rFonts w:cs="Arial"/>
              </w:rPr>
              <w:t>2</w:t>
            </w:r>
          </w:p>
        </w:tc>
        <w:tc>
          <w:tcPr>
            <w:tcW w:w="607" w:type="pct"/>
            <w:vAlign w:val="center"/>
          </w:tcPr>
          <w:p w14:paraId="48DC9A61" w14:textId="4A784DDD" w:rsidR="00EF2B08" w:rsidRPr="00B96BE2" w:rsidRDefault="006E2F63" w:rsidP="004817E1">
            <w:pPr>
              <w:pStyle w:val="TableText"/>
              <w:spacing w:after="0"/>
              <w:ind w:left="-54" w:hanging="12"/>
              <w:jc w:val="center"/>
              <w:rPr>
                <w:rFonts w:cs="Arial"/>
              </w:rPr>
            </w:pPr>
            <w:r>
              <w:rPr>
                <w:rFonts w:cs="Arial"/>
              </w:rPr>
              <w:t>22-03-2021</w:t>
            </w:r>
          </w:p>
        </w:tc>
        <w:tc>
          <w:tcPr>
            <w:tcW w:w="863" w:type="pct"/>
            <w:vAlign w:val="center"/>
          </w:tcPr>
          <w:p w14:paraId="0067A3CA" w14:textId="77777777" w:rsidR="006E2F63" w:rsidRDefault="006E2F63" w:rsidP="006E2F63">
            <w:pPr>
              <w:pStyle w:val="TableText"/>
              <w:spacing w:after="0"/>
              <w:ind w:left="-54" w:firstLine="5"/>
              <w:rPr>
                <w:rFonts w:cs="Arial"/>
              </w:rPr>
            </w:pPr>
            <w:r>
              <w:rPr>
                <w:rFonts w:cs="Arial"/>
              </w:rPr>
              <w:t xml:space="preserve">   Arpita A Kulkarni  </w:t>
            </w:r>
          </w:p>
          <w:p w14:paraId="48DC9A62" w14:textId="23032632" w:rsidR="00EF2B08" w:rsidRPr="007B3ACD" w:rsidRDefault="006E2F63" w:rsidP="006E2F63">
            <w:pPr>
              <w:pStyle w:val="TableText"/>
              <w:spacing w:after="0"/>
              <w:ind w:left="-54" w:firstLine="5"/>
              <w:jc w:val="center"/>
              <w:rPr>
                <w:rFonts w:cs="Arial"/>
              </w:rPr>
            </w:pPr>
            <w:r>
              <w:rPr>
                <w:rFonts w:cs="Arial"/>
              </w:rPr>
              <w:t>99003757</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6E2F63">
        <w:trPr>
          <w:cantSplit/>
          <w:trHeight w:val="273"/>
        </w:trPr>
        <w:tc>
          <w:tcPr>
            <w:tcW w:w="520"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607"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6E2F63">
        <w:trPr>
          <w:cantSplit/>
          <w:trHeight w:val="273"/>
        </w:trPr>
        <w:tc>
          <w:tcPr>
            <w:tcW w:w="520"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607"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6E2F63">
        <w:trPr>
          <w:cantSplit/>
          <w:trHeight w:val="273"/>
        </w:trPr>
        <w:tc>
          <w:tcPr>
            <w:tcW w:w="520"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607"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1" w:name="_Toc229759047"/>
      <w:bookmarkStart w:id="2" w:name="_Toc229764175"/>
      <w:bookmarkStart w:id="3" w:name="_GoBack"/>
      <w:bookmarkEnd w:id="3"/>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4" w:name="_Toc311197302"/>
      <w:bookmarkStart w:id="5" w:name="_Toc513545819"/>
    </w:p>
    <w:p w14:paraId="48DC9A88" w14:textId="77777777" w:rsidR="00107955" w:rsidRDefault="00107955" w:rsidP="00107955">
      <w:pPr>
        <w:pStyle w:val="Heading1"/>
        <w:tabs>
          <w:tab w:val="left" w:pos="540"/>
        </w:tabs>
        <w:spacing w:before="240"/>
        <w:rPr>
          <w:rFonts w:ascii="Arial" w:hAnsi="Arial" w:cs="Arial"/>
        </w:rPr>
      </w:pPr>
    </w:p>
    <w:bookmarkStart w:id="6" w:name="_Hlk66790281" w:displacedByCustomXml="next"/>
    <w:sdt>
      <w:sdtPr>
        <w:rPr>
          <w:rFonts w:ascii="Calibri" w:hAnsi="Calibri" w:cstheme="minorHAnsi"/>
          <w:smallCaps/>
          <w:sz w:val="22"/>
          <w:szCs w:val="22"/>
        </w:rPr>
        <w:id w:val="-832524451"/>
        <w:docPartObj>
          <w:docPartGallery w:val="Table of Contents"/>
          <w:docPartUnique/>
        </w:docPartObj>
      </w:sdtPr>
      <w:sdtEndPr>
        <w:rPr>
          <w:rFonts w:asciiTheme="minorHAnsi" w:hAnsiTheme="minorHAnsi"/>
          <w:b w:val="0"/>
          <w:bCs w:val="0"/>
          <w:noProof/>
          <w:sz w:val="20"/>
          <w:szCs w:val="20"/>
        </w:rPr>
      </w:sdtEndPr>
      <w:sdtContent>
        <w:p w14:paraId="48DC9A89" w14:textId="77777777" w:rsidR="00DB5DE8" w:rsidRDefault="00DB5DE8">
          <w:pPr>
            <w:pStyle w:val="TOCHeading"/>
          </w:pPr>
          <w:r>
            <w:t>Contents</w:t>
          </w:r>
        </w:p>
        <w:p w14:paraId="5D4691D8" w14:textId="07638DD8" w:rsidR="007057FC" w:rsidRDefault="00DB5DE8">
          <w:pPr>
            <w:pStyle w:val="TOC1"/>
            <w:tabs>
              <w:tab w:val="right" w:leader="dot" w:pos="10160"/>
            </w:tabs>
            <w:rPr>
              <w:rFonts w:eastAsiaTheme="minorEastAsia" w:cstheme="minorBidi"/>
              <w:b w:val="0"/>
              <w:bCs w:val="0"/>
              <w:caps w:val="0"/>
              <w:noProof/>
              <w:sz w:val="22"/>
              <w:szCs w:val="22"/>
              <w:lang w:bidi="ar-SA"/>
            </w:rPr>
          </w:pPr>
          <w:r>
            <w:rPr>
              <w:b w:val="0"/>
              <w:bCs w:val="0"/>
            </w:rPr>
            <w:fldChar w:fldCharType="begin"/>
          </w:r>
          <w:r>
            <w:instrText xml:space="preserve"> TOC \o "1-3" \h \z \u </w:instrText>
          </w:r>
          <w:r>
            <w:rPr>
              <w:b w:val="0"/>
              <w:bCs w:val="0"/>
            </w:rPr>
            <w:fldChar w:fldCharType="separate"/>
          </w:r>
          <w:hyperlink w:anchor="_Toc67300308" w:history="1">
            <w:r w:rsidR="007057FC" w:rsidRPr="00803D6C">
              <w:rPr>
                <w:rStyle w:val="Hyperlink"/>
                <w:noProof/>
              </w:rPr>
              <w:t>Introduction</w:t>
            </w:r>
            <w:r w:rsidR="007057FC">
              <w:rPr>
                <w:noProof/>
                <w:webHidden/>
              </w:rPr>
              <w:tab/>
            </w:r>
            <w:r w:rsidR="007057FC">
              <w:rPr>
                <w:noProof/>
                <w:webHidden/>
              </w:rPr>
              <w:fldChar w:fldCharType="begin"/>
            </w:r>
            <w:r w:rsidR="007057FC">
              <w:rPr>
                <w:noProof/>
                <w:webHidden/>
              </w:rPr>
              <w:instrText xml:space="preserve"> PAGEREF _Toc67300308 \h </w:instrText>
            </w:r>
            <w:r w:rsidR="007057FC">
              <w:rPr>
                <w:noProof/>
                <w:webHidden/>
              </w:rPr>
            </w:r>
            <w:r w:rsidR="007057FC">
              <w:rPr>
                <w:noProof/>
                <w:webHidden/>
              </w:rPr>
              <w:fldChar w:fldCharType="separate"/>
            </w:r>
            <w:r w:rsidR="007057FC">
              <w:rPr>
                <w:noProof/>
                <w:webHidden/>
              </w:rPr>
              <w:t>4</w:t>
            </w:r>
            <w:r w:rsidR="007057FC">
              <w:rPr>
                <w:noProof/>
                <w:webHidden/>
              </w:rPr>
              <w:fldChar w:fldCharType="end"/>
            </w:r>
          </w:hyperlink>
        </w:p>
        <w:p w14:paraId="7755F4D1" w14:textId="6DB7ECB7" w:rsidR="007057FC" w:rsidRDefault="007057FC">
          <w:pPr>
            <w:pStyle w:val="TOC1"/>
            <w:tabs>
              <w:tab w:val="right" w:leader="dot" w:pos="10160"/>
            </w:tabs>
            <w:rPr>
              <w:rFonts w:eastAsiaTheme="minorEastAsia" w:cstheme="minorBidi"/>
              <w:b w:val="0"/>
              <w:bCs w:val="0"/>
              <w:caps w:val="0"/>
              <w:noProof/>
              <w:sz w:val="22"/>
              <w:szCs w:val="22"/>
              <w:lang w:bidi="ar-SA"/>
            </w:rPr>
          </w:pPr>
          <w:hyperlink w:anchor="_Toc67300309" w:history="1">
            <w:r w:rsidRPr="00803D6C">
              <w:rPr>
                <w:rStyle w:val="Hyperlink"/>
                <w:noProof/>
              </w:rPr>
              <w:t>Research:</w:t>
            </w:r>
            <w:r>
              <w:rPr>
                <w:noProof/>
                <w:webHidden/>
              </w:rPr>
              <w:tab/>
            </w:r>
            <w:r>
              <w:rPr>
                <w:noProof/>
                <w:webHidden/>
              </w:rPr>
              <w:fldChar w:fldCharType="begin"/>
            </w:r>
            <w:r>
              <w:rPr>
                <w:noProof/>
                <w:webHidden/>
              </w:rPr>
              <w:instrText xml:space="preserve"> PAGEREF _Toc67300309 \h </w:instrText>
            </w:r>
            <w:r>
              <w:rPr>
                <w:noProof/>
                <w:webHidden/>
              </w:rPr>
            </w:r>
            <w:r>
              <w:rPr>
                <w:noProof/>
                <w:webHidden/>
              </w:rPr>
              <w:fldChar w:fldCharType="separate"/>
            </w:r>
            <w:r>
              <w:rPr>
                <w:noProof/>
                <w:webHidden/>
              </w:rPr>
              <w:t>5</w:t>
            </w:r>
            <w:r>
              <w:rPr>
                <w:noProof/>
                <w:webHidden/>
              </w:rPr>
              <w:fldChar w:fldCharType="end"/>
            </w:r>
          </w:hyperlink>
        </w:p>
        <w:p w14:paraId="379DDE9A" w14:textId="124D4C5B" w:rsidR="007057FC" w:rsidRDefault="007057FC">
          <w:pPr>
            <w:pStyle w:val="TOC2"/>
            <w:tabs>
              <w:tab w:val="right" w:leader="dot" w:pos="10160"/>
            </w:tabs>
            <w:rPr>
              <w:rFonts w:eastAsiaTheme="minorEastAsia" w:cstheme="minorBidi"/>
              <w:smallCaps w:val="0"/>
              <w:noProof/>
              <w:sz w:val="22"/>
              <w:szCs w:val="22"/>
              <w:lang w:bidi="ar-SA"/>
            </w:rPr>
          </w:pPr>
          <w:hyperlink w:anchor="_Toc67300310" w:history="1">
            <w:r w:rsidRPr="00803D6C">
              <w:rPr>
                <w:rStyle w:val="Hyperlink"/>
                <w:noProof/>
              </w:rPr>
              <w:t>My features</w:t>
            </w:r>
            <w:r>
              <w:rPr>
                <w:noProof/>
                <w:webHidden/>
              </w:rPr>
              <w:tab/>
            </w:r>
            <w:r>
              <w:rPr>
                <w:noProof/>
                <w:webHidden/>
              </w:rPr>
              <w:fldChar w:fldCharType="begin"/>
            </w:r>
            <w:r>
              <w:rPr>
                <w:noProof/>
                <w:webHidden/>
              </w:rPr>
              <w:instrText xml:space="preserve"> PAGEREF _Toc67300310 \h </w:instrText>
            </w:r>
            <w:r>
              <w:rPr>
                <w:noProof/>
                <w:webHidden/>
              </w:rPr>
            </w:r>
            <w:r>
              <w:rPr>
                <w:noProof/>
                <w:webHidden/>
              </w:rPr>
              <w:fldChar w:fldCharType="separate"/>
            </w:r>
            <w:r>
              <w:rPr>
                <w:noProof/>
                <w:webHidden/>
              </w:rPr>
              <w:t>16</w:t>
            </w:r>
            <w:r>
              <w:rPr>
                <w:noProof/>
                <w:webHidden/>
              </w:rPr>
              <w:fldChar w:fldCharType="end"/>
            </w:r>
          </w:hyperlink>
        </w:p>
        <w:p w14:paraId="3E718A58" w14:textId="3677FD2A" w:rsidR="007057FC" w:rsidRDefault="007057FC">
          <w:pPr>
            <w:pStyle w:val="TOC1"/>
            <w:tabs>
              <w:tab w:val="right" w:leader="dot" w:pos="10160"/>
            </w:tabs>
            <w:rPr>
              <w:rFonts w:eastAsiaTheme="minorEastAsia" w:cstheme="minorBidi"/>
              <w:b w:val="0"/>
              <w:bCs w:val="0"/>
              <w:caps w:val="0"/>
              <w:noProof/>
              <w:sz w:val="22"/>
              <w:szCs w:val="22"/>
              <w:lang w:bidi="ar-SA"/>
            </w:rPr>
          </w:pPr>
          <w:hyperlink w:anchor="_Toc67300311" w:history="1">
            <w:r w:rsidRPr="00803D6C">
              <w:rPr>
                <w:rStyle w:val="Hyperlink"/>
                <w:noProof/>
              </w:rPr>
              <w:t>Requirements</w:t>
            </w:r>
            <w:r>
              <w:rPr>
                <w:noProof/>
                <w:webHidden/>
              </w:rPr>
              <w:tab/>
            </w:r>
            <w:r>
              <w:rPr>
                <w:noProof/>
                <w:webHidden/>
              </w:rPr>
              <w:fldChar w:fldCharType="begin"/>
            </w:r>
            <w:r>
              <w:rPr>
                <w:noProof/>
                <w:webHidden/>
              </w:rPr>
              <w:instrText xml:space="preserve"> PAGEREF _Toc67300311 \h </w:instrText>
            </w:r>
            <w:r>
              <w:rPr>
                <w:noProof/>
                <w:webHidden/>
              </w:rPr>
            </w:r>
            <w:r>
              <w:rPr>
                <w:noProof/>
                <w:webHidden/>
              </w:rPr>
              <w:fldChar w:fldCharType="separate"/>
            </w:r>
            <w:r>
              <w:rPr>
                <w:noProof/>
                <w:webHidden/>
              </w:rPr>
              <w:t>17</w:t>
            </w:r>
            <w:r>
              <w:rPr>
                <w:noProof/>
                <w:webHidden/>
              </w:rPr>
              <w:fldChar w:fldCharType="end"/>
            </w:r>
          </w:hyperlink>
        </w:p>
        <w:p w14:paraId="24D527FD" w14:textId="6A65A210" w:rsidR="007057FC" w:rsidRDefault="007057FC">
          <w:pPr>
            <w:pStyle w:val="TOC2"/>
            <w:tabs>
              <w:tab w:val="right" w:leader="dot" w:pos="10160"/>
            </w:tabs>
            <w:rPr>
              <w:rFonts w:eastAsiaTheme="minorEastAsia" w:cstheme="minorBidi"/>
              <w:smallCaps w:val="0"/>
              <w:noProof/>
              <w:sz w:val="22"/>
              <w:szCs w:val="22"/>
              <w:lang w:bidi="ar-SA"/>
            </w:rPr>
          </w:pPr>
          <w:hyperlink w:anchor="_Toc67300312" w:history="1">
            <w:r w:rsidRPr="00803D6C">
              <w:rPr>
                <w:rStyle w:val="Hyperlink"/>
                <w:noProof/>
              </w:rPr>
              <w:t>High Level Requirements</w:t>
            </w:r>
            <w:r>
              <w:rPr>
                <w:noProof/>
                <w:webHidden/>
              </w:rPr>
              <w:tab/>
            </w:r>
            <w:r>
              <w:rPr>
                <w:noProof/>
                <w:webHidden/>
              </w:rPr>
              <w:fldChar w:fldCharType="begin"/>
            </w:r>
            <w:r>
              <w:rPr>
                <w:noProof/>
                <w:webHidden/>
              </w:rPr>
              <w:instrText xml:space="preserve"> PAGEREF _Toc67300312 \h </w:instrText>
            </w:r>
            <w:r>
              <w:rPr>
                <w:noProof/>
                <w:webHidden/>
              </w:rPr>
            </w:r>
            <w:r>
              <w:rPr>
                <w:noProof/>
                <w:webHidden/>
              </w:rPr>
              <w:fldChar w:fldCharType="separate"/>
            </w:r>
            <w:r>
              <w:rPr>
                <w:noProof/>
                <w:webHidden/>
              </w:rPr>
              <w:t>17</w:t>
            </w:r>
            <w:r>
              <w:rPr>
                <w:noProof/>
                <w:webHidden/>
              </w:rPr>
              <w:fldChar w:fldCharType="end"/>
            </w:r>
          </w:hyperlink>
        </w:p>
        <w:p w14:paraId="206BDC78" w14:textId="0BB993AB" w:rsidR="007057FC" w:rsidRDefault="007057FC">
          <w:pPr>
            <w:pStyle w:val="TOC2"/>
            <w:tabs>
              <w:tab w:val="right" w:leader="dot" w:pos="10160"/>
            </w:tabs>
            <w:rPr>
              <w:rFonts w:eastAsiaTheme="minorEastAsia" w:cstheme="minorBidi"/>
              <w:smallCaps w:val="0"/>
              <w:noProof/>
              <w:sz w:val="22"/>
              <w:szCs w:val="22"/>
              <w:lang w:bidi="ar-SA"/>
            </w:rPr>
          </w:pPr>
          <w:hyperlink w:anchor="_Toc67300313" w:history="1">
            <w:r w:rsidRPr="00803D6C">
              <w:rPr>
                <w:rStyle w:val="Hyperlink"/>
                <w:noProof/>
              </w:rPr>
              <w:t>Low Level Requirements</w:t>
            </w:r>
            <w:r>
              <w:rPr>
                <w:noProof/>
                <w:webHidden/>
              </w:rPr>
              <w:tab/>
            </w:r>
            <w:r>
              <w:rPr>
                <w:noProof/>
                <w:webHidden/>
              </w:rPr>
              <w:fldChar w:fldCharType="begin"/>
            </w:r>
            <w:r>
              <w:rPr>
                <w:noProof/>
                <w:webHidden/>
              </w:rPr>
              <w:instrText xml:space="preserve"> PAGEREF _Toc67300313 \h </w:instrText>
            </w:r>
            <w:r>
              <w:rPr>
                <w:noProof/>
                <w:webHidden/>
              </w:rPr>
            </w:r>
            <w:r>
              <w:rPr>
                <w:noProof/>
                <w:webHidden/>
              </w:rPr>
              <w:fldChar w:fldCharType="separate"/>
            </w:r>
            <w:r>
              <w:rPr>
                <w:noProof/>
                <w:webHidden/>
              </w:rPr>
              <w:t>17</w:t>
            </w:r>
            <w:r>
              <w:rPr>
                <w:noProof/>
                <w:webHidden/>
              </w:rPr>
              <w:fldChar w:fldCharType="end"/>
            </w:r>
          </w:hyperlink>
        </w:p>
        <w:p w14:paraId="64F5ACFA" w14:textId="2EBD206B" w:rsidR="007057FC" w:rsidRDefault="007057FC">
          <w:pPr>
            <w:pStyle w:val="TOC2"/>
            <w:tabs>
              <w:tab w:val="right" w:leader="dot" w:pos="10160"/>
            </w:tabs>
            <w:rPr>
              <w:rFonts w:eastAsiaTheme="minorEastAsia" w:cstheme="minorBidi"/>
              <w:smallCaps w:val="0"/>
              <w:noProof/>
              <w:sz w:val="22"/>
              <w:szCs w:val="22"/>
              <w:lang w:bidi="ar-SA"/>
            </w:rPr>
          </w:pPr>
          <w:hyperlink w:anchor="_Toc67300314" w:history="1">
            <w:r w:rsidRPr="00803D6C">
              <w:rPr>
                <w:rStyle w:val="Hyperlink"/>
                <w:noProof/>
              </w:rPr>
              <w:t>SWOT Analysis</w:t>
            </w:r>
            <w:r>
              <w:rPr>
                <w:noProof/>
                <w:webHidden/>
              </w:rPr>
              <w:tab/>
            </w:r>
            <w:r>
              <w:rPr>
                <w:noProof/>
                <w:webHidden/>
              </w:rPr>
              <w:fldChar w:fldCharType="begin"/>
            </w:r>
            <w:r>
              <w:rPr>
                <w:noProof/>
                <w:webHidden/>
              </w:rPr>
              <w:instrText xml:space="preserve"> PAGEREF _Toc67300314 \h </w:instrText>
            </w:r>
            <w:r>
              <w:rPr>
                <w:noProof/>
                <w:webHidden/>
              </w:rPr>
            </w:r>
            <w:r>
              <w:rPr>
                <w:noProof/>
                <w:webHidden/>
              </w:rPr>
              <w:fldChar w:fldCharType="separate"/>
            </w:r>
            <w:r>
              <w:rPr>
                <w:noProof/>
                <w:webHidden/>
              </w:rPr>
              <w:t>17</w:t>
            </w:r>
            <w:r>
              <w:rPr>
                <w:noProof/>
                <w:webHidden/>
              </w:rPr>
              <w:fldChar w:fldCharType="end"/>
            </w:r>
          </w:hyperlink>
        </w:p>
        <w:p w14:paraId="3FF9D44D" w14:textId="45EAD899" w:rsidR="007057FC" w:rsidRDefault="007057FC">
          <w:pPr>
            <w:pStyle w:val="TOC1"/>
            <w:tabs>
              <w:tab w:val="right" w:leader="dot" w:pos="10160"/>
            </w:tabs>
            <w:rPr>
              <w:rFonts w:eastAsiaTheme="minorEastAsia" w:cstheme="minorBidi"/>
              <w:b w:val="0"/>
              <w:bCs w:val="0"/>
              <w:caps w:val="0"/>
              <w:noProof/>
              <w:sz w:val="22"/>
              <w:szCs w:val="22"/>
              <w:lang w:bidi="ar-SA"/>
            </w:rPr>
          </w:pPr>
          <w:hyperlink w:anchor="_Toc67300315" w:history="1">
            <w:r w:rsidRPr="00803D6C">
              <w:rPr>
                <w:rStyle w:val="Hyperlink"/>
                <w:noProof/>
              </w:rPr>
              <w:t>Design</w:t>
            </w:r>
            <w:r>
              <w:rPr>
                <w:noProof/>
                <w:webHidden/>
              </w:rPr>
              <w:tab/>
            </w:r>
            <w:r>
              <w:rPr>
                <w:noProof/>
                <w:webHidden/>
              </w:rPr>
              <w:fldChar w:fldCharType="begin"/>
            </w:r>
            <w:r>
              <w:rPr>
                <w:noProof/>
                <w:webHidden/>
              </w:rPr>
              <w:instrText xml:space="preserve"> PAGEREF _Toc67300315 \h </w:instrText>
            </w:r>
            <w:r>
              <w:rPr>
                <w:noProof/>
                <w:webHidden/>
              </w:rPr>
            </w:r>
            <w:r>
              <w:rPr>
                <w:noProof/>
                <w:webHidden/>
              </w:rPr>
              <w:fldChar w:fldCharType="separate"/>
            </w:r>
            <w:r>
              <w:rPr>
                <w:noProof/>
                <w:webHidden/>
              </w:rPr>
              <w:t>19</w:t>
            </w:r>
            <w:r>
              <w:rPr>
                <w:noProof/>
                <w:webHidden/>
              </w:rPr>
              <w:fldChar w:fldCharType="end"/>
            </w:r>
          </w:hyperlink>
        </w:p>
        <w:p w14:paraId="6E5273DF" w14:textId="401774B1" w:rsidR="007057FC" w:rsidRDefault="007057FC">
          <w:pPr>
            <w:pStyle w:val="TOC1"/>
            <w:tabs>
              <w:tab w:val="right" w:leader="dot" w:pos="10160"/>
            </w:tabs>
            <w:rPr>
              <w:rFonts w:eastAsiaTheme="minorEastAsia" w:cstheme="minorBidi"/>
              <w:b w:val="0"/>
              <w:bCs w:val="0"/>
              <w:caps w:val="0"/>
              <w:noProof/>
              <w:sz w:val="22"/>
              <w:szCs w:val="22"/>
              <w:lang w:bidi="ar-SA"/>
            </w:rPr>
          </w:pPr>
          <w:hyperlink w:anchor="_Toc67300316" w:history="1">
            <w:r w:rsidRPr="00803D6C">
              <w:rPr>
                <w:rStyle w:val="Hyperlink"/>
                <w:noProof/>
              </w:rPr>
              <w:t>Test Plan</w:t>
            </w:r>
            <w:r>
              <w:rPr>
                <w:noProof/>
                <w:webHidden/>
              </w:rPr>
              <w:tab/>
            </w:r>
            <w:r>
              <w:rPr>
                <w:noProof/>
                <w:webHidden/>
              </w:rPr>
              <w:fldChar w:fldCharType="begin"/>
            </w:r>
            <w:r>
              <w:rPr>
                <w:noProof/>
                <w:webHidden/>
              </w:rPr>
              <w:instrText xml:space="preserve"> PAGEREF _Toc67300316 \h </w:instrText>
            </w:r>
            <w:r>
              <w:rPr>
                <w:noProof/>
                <w:webHidden/>
              </w:rPr>
            </w:r>
            <w:r>
              <w:rPr>
                <w:noProof/>
                <w:webHidden/>
              </w:rPr>
              <w:fldChar w:fldCharType="separate"/>
            </w:r>
            <w:r>
              <w:rPr>
                <w:noProof/>
                <w:webHidden/>
              </w:rPr>
              <w:t>20</w:t>
            </w:r>
            <w:r>
              <w:rPr>
                <w:noProof/>
                <w:webHidden/>
              </w:rPr>
              <w:fldChar w:fldCharType="end"/>
            </w:r>
          </w:hyperlink>
        </w:p>
        <w:p w14:paraId="48DC9A96" w14:textId="28BC5CF3" w:rsidR="00DB5DE8" w:rsidRDefault="00DB5DE8" w:rsidP="00C75C13">
          <w:pPr>
            <w:pStyle w:val="TOC2"/>
            <w:tabs>
              <w:tab w:val="right" w:leader="dot" w:pos="10160"/>
            </w:tabs>
          </w:pPr>
          <w:r>
            <w:rPr>
              <w:b/>
              <w:bCs/>
              <w:noProof/>
            </w:rPr>
            <w:fldChar w:fldCharType="end"/>
          </w:r>
        </w:p>
      </w:sdtContent>
    </w:sdt>
    <w:bookmarkEnd w:id="6" w:displacedByCustomXml="prev"/>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6A326FAD" w14:textId="412EAE09" w:rsidR="00CF174F" w:rsidRDefault="00CF174F" w:rsidP="007057FC">
      <w:pPr>
        <w:ind w:firstLine="0"/>
      </w:pPr>
    </w:p>
    <w:p w14:paraId="53894D2B" w14:textId="599101EE" w:rsidR="00CF174F" w:rsidRDefault="00CF174F" w:rsidP="005B1CC5"/>
    <w:p w14:paraId="2B03EB6B" w14:textId="46A95AD0" w:rsidR="00CF174F" w:rsidRDefault="00CF174F" w:rsidP="005B1CC5"/>
    <w:p w14:paraId="6A0DBF44" w14:textId="4EF0D744" w:rsidR="00CF174F" w:rsidRDefault="00CF174F" w:rsidP="005B1CC5"/>
    <w:p w14:paraId="087F2D90" w14:textId="41EB5122" w:rsidR="00CF174F" w:rsidRDefault="00CF174F" w:rsidP="005B1CC5"/>
    <w:p w14:paraId="7B946F5F" w14:textId="4DFB2A44" w:rsidR="00CF174F" w:rsidRPr="00CF174F" w:rsidRDefault="00CF174F" w:rsidP="005B1CC5">
      <w:pPr>
        <w:rPr>
          <w:b/>
        </w:rPr>
      </w:pPr>
    </w:p>
    <w:p w14:paraId="3791450D" w14:textId="40FCD4D9" w:rsidR="00CF174F" w:rsidRDefault="00CF174F" w:rsidP="00D7073E">
      <w:pPr>
        <w:pStyle w:val="Heading1"/>
      </w:pPr>
      <w:bookmarkStart w:id="7" w:name="_Toc67300308"/>
      <w:r w:rsidRPr="00CF174F">
        <w:t>Introduction</w:t>
      </w:r>
      <w:bookmarkEnd w:id="7"/>
    </w:p>
    <w:p w14:paraId="092F17B9" w14:textId="22CA746D" w:rsidR="00CF174F" w:rsidRDefault="00CF174F" w:rsidP="005B1CC5">
      <w:pPr>
        <w:rPr>
          <w:rFonts w:ascii="Times New Roman" w:hAnsi="Times New Roman"/>
          <w:color w:val="000000"/>
          <w:szCs w:val="24"/>
          <w:lang w:bidi="ar-SA"/>
        </w:rPr>
      </w:pPr>
    </w:p>
    <w:p w14:paraId="4BE13EAF" w14:textId="7B5EA628" w:rsidR="00D67797" w:rsidRDefault="00D67797" w:rsidP="005B1CC5">
      <w:pPr>
        <w:rPr>
          <w:rFonts w:ascii="Times New Roman" w:hAnsi="Times New Roman"/>
          <w:color w:val="000000"/>
          <w:szCs w:val="24"/>
          <w:lang w:bidi="ar-SA"/>
        </w:rPr>
      </w:pPr>
    </w:p>
    <w:p w14:paraId="7919379A" w14:textId="1B8A4C90" w:rsidR="00D67797" w:rsidRDefault="00D67797" w:rsidP="005B1CC5">
      <w:pPr>
        <w:rPr>
          <w:rFonts w:ascii="Times New Roman" w:hAnsi="Times New Roman"/>
          <w:color w:val="000000"/>
          <w:szCs w:val="24"/>
          <w:lang w:bidi="ar-SA"/>
        </w:rPr>
      </w:pPr>
    </w:p>
    <w:p w14:paraId="23A8031C" w14:textId="77777777" w:rsidR="00D67797" w:rsidRPr="00D67797" w:rsidRDefault="00D67797" w:rsidP="00D67797">
      <w:pPr>
        <w:pStyle w:val="ListParagraph"/>
        <w:ind w:left="2880" w:firstLine="0"/>
        <w:rPr>
          <w:rFonts w:ascii="Times New Roman" w:hAnsi="Times New Roman"/>
          <w:color w:val="000000"/>
          <w:szCs w:val="24"/>
          <w:lang w:bidi="ar-SA"/>
        </w:rPr>
      </w:pPr>
    </w:p>
    <w:p w14:paraId="61AB2DEE" w14:textId="2F4870D0" w:rsidR="00D67797" w:rsidRDefault="00D67797" w:rsidP="00D67797">
      <w:pPr>
        <w:pStyle w:val="ListParagraph"/>
        <w:numPr>
          <w:ilvl w:val="0"/>
          <w:numId w:val="16"/>
        </w:numPr>
      </w:pPr>
      <w:r>
        <w:t>Power assisted door glass is defined as automobile window which can be raised and lowered by depressing a button or switch as opposed to using a hand-turned crank handle. This system is also coined as power window in automotive industry. The power window of a vehicle door window is a device installed between the vehicle door panels and has a simple top level functional requirement.</w:t>
      </w:r>
    </w:p>
    <w:p w14:paraId="091CA5D2" w14:textId="77777777" w:rsidR="00D67797" w:rsidRDefault="00D67797" w:rsidP="00D67797">
      <w:pPr>
        <w:pStyle w:val="ListParagraph"/>
        <w:ind w:firstLine="0"/>
      </w:pPr>
    </w:p>
    <w:p w14:paraId="54F0C1B5" w14:textId="4E441694" w:rsidR="00D67797" w:rsidRDefault="00CF174F" w:rsidP="00D67797">
      <w:pPr>
        <w:pStyle w:val="NormalWeb"/>
        <w:numPr>
          <w:ilvl w:val="0"/>
          <w:numId w:val="16"/>
        </w:numPr>
        <w:shd w:val="clear" w:color="auto" w:fill="FFFFFF"/>
        <w:rPr>
          <w:color w:val="000000"/>
          <w:sz w:val="22"/>
        </w:rPr>
      </w:pPr>
      <w:r w:rsidRPr="00CF174F">
        <w:rPr>
          <w:color w:val="000000"/>
          <w:sz w:val="22"/>
        </w:rPr>
        <w:t xml:space="preserve">The first power windows were introduced in cars in 1940 by Packard using a hydro-electric system, and since the 1970's the operational design has not changed significantly. In a basic system, power is run to the motor as switches are activated based on the user input. In some cars though, the power does not go through the switches directly and instead connects to a microcontroller which monitors the state of the switches and if the switch status is changed, the microcontroller closes a relay to provide power to the window motor. The driver </w:t>
      </w:r>
      <w:proofErr w:type="gramStart"/>
      <w:r w:rsidRPr="00CF174F">
        <w:rPr>
          <w:color w:val="000000"/>
          <w:sz w:val="22"/>
        </w:rPr>
        <w:t>is able to</w:t>
      </w:r>
      <w:proofErr w:type="gramEnd"/>
      <w:r w:rsidRPr="00CF174F">
        <w:rPr>
          <w:color w:val="000000"/>
          <w:sz w:val="22"/>
        </w:rPr>
        <w:t xml:space="preserve"> control other windows by sending data on a communication bus to tell the controller to open/close other windows. Most power window systems consist of 4 basic components: the battery, a switch, a motor, and gears. The gears are connected to linkages that att</w:t>
      </w:r>
      <w:r w:rsidR="00D67797">
        <w:rPr>
          <w:color w:val="000000"/>
          <w:sz w:val="22"/>
        </w:rPr>
        <w:t>ach to the bottom of the window.</w:t>
      </w:r>
    </w:p>
    <w:p w14:paraId="25230EE6" w14:textId="7A386C9C" w:rsidR="00D67797" w:rsidRPr="00D67797" w:rsidRDefault="00D67797" w:rsidP="00D67797">
      <w:pPr>
        <w:pStyle w:val="NormalWeb"/>
        <w:shd w:val="clear" w:color="auto" w:fill="FFFFFF"/>
        <w:rPr>
          <w:color w:val="000000"/>
          <w:sz w:val="22"/>
        </w:rPr>
      </w:pPr>
    </w:p>
    <w:p w14:paraId="3C87D6BB" w14:textId="26D9FB2E" w:rsidR="00CF174F" w:rsidRPr="00CF174F" w:rsidRDefault="00CF174F" w:rsidP="00D67797">
      <w:pPr>
        <w:pStyle w:val="NormalWeb"/>
        <w:numPr>
          <w:ilvl w:val="0"/>
          <w:numId w:val="16"/>
        </w:numPr>
        <w:shd w:val="clear" w:color="auto" w:fill="FFFFFF"/>
        <w:rPr>
          <w:color w:val="000000"/>
          <w:sz w:val="22"/>
        </w:rPr>
      </w:pPr>
      <w:r w:rsidRPr="00CF174F">
        <w:rPr>
          <w:color w:val="000000"/>
          <w:sz w:val="22"/>
        </w:rPr>
        <w:t>The window follows a track in the door to allow for smooth operation of the window's motion.</w:t>
      </w:r>
      <w:r>
        <w:rPr>
          <w:color w:val="000000"/>
          <w:sz w:val="22"/>
        </w:rPr>
        <w:t xml:space="preserve"> The DC motor works in a 2 to 5</w:t>
      </w:r>
      <w:r w:rsidRPr="00CF174F">
        <w:rPr>
          <w:color w:val="000000"/>
          <w:sz w:val="22"/>
        </w:rPr>
        <w:t xml:space="preserve">amp current range and is controlled through a relay. The basic motor operation is accomplished by reversing the polarity of the motor to make the window move up or down. The motor </w:t>
      </w:r>
      <w:proofErr w:type="gramStart"/>
      <w:r w:rsidRPr="00CF174F">
        <w:rPr>
          <w:color w:val="000000"/>
          <w:sz w:val="22"/>
        </w:rPr>
        <w:t>is able to</w:t>
      </w:r>
      <w:proofErr w:type="gramEnd"/>
      <w:r w:rsidRPr="00CF174F">
        <w:rPr>
          <w:color w:val="000000"/>
          <w:sz w:val="22"/>
        </w:rPr>
        <w:t xml:space="preserve"> tell when the window is closed by using a thermal sensor. The motor lifts the window until the glass is fully up, when this happens the motor will still be trying to push the window up, but the glass has </w:t>
      </w:r>
      <w:r w:rsidRPr="00CF174F">
        <w:rPr>
          <w:color w:val="000000"/>
          <w:sz w:val="22"/>
        </w:rPr>
        <w:t>nowhere</w:t>
      </w:r>
      <w:r w:rsidRPr="00CF174F">
        <w:rPr>
          <w:color w:val="000000"/>
          <w:sz w:val="22"/>
        </w:rPr>
        <w:t xml:space="preserve"> to go so it creates resistance and heat in the motor. The sensor detects the</w:t>
      </w:r>
      <w:r>
        <w:rPr>
          <w:color w:val="000000"/>
          <w:sz w:val="22"/>
        </w:rPr>
        <w:t xml:space="preserve"> change and turns the motor off.</w:t>
      </w:r>
    </w:p>
    <w:p w14:paraId="362F28B5" w14:textId="79A812A8" w:rsidR="00CF174F" w:rsidRDefault="00CF174F" w:rsidP="005B1CC5"/>
    <w:p w14:paraId="3FE0B4B0" w14:textId="2F3C148C" w:rsidR="00CF174F" w:rsidRDefault="00CF174F" w:rsidP="005B1CC5"/>
    <w:p w14:paraId="2EECFCD4" w14:textId="712FFBB2" w:rsidR="00CF174F" w:rsidRDefault="00CF174F" w:rsidP="005B1CC5"/>
    <w:p w14:paraId="58D7C563" w14:textId="459FE20B" w:rsidR="00CF174F" w:rsidRDefault="00CF174F" w:rsidP="005B1CC5"/>
    <w:p w14:paraId="21AF94E4" w14:textId="6F85E65F" w:rsidR="00CF174F" w:rsidRDefault="00CF174F" w:rsidP="005B1CC5"/>
    <w:p w14:paraId="7EE3CDC8" w14:textId="3F5C239B" w:rsidR="00CF174F" w:rsidRDefault="00CF174F" w:rsidP="005B1CC5"/>
    <w:p w14:paraId="4CCED5C9" w14:textId="010A27A3" w:rsidR="00CF174F" w:rsidRDefault="00CF174F" w:rsidP="005B1CC5"/>
    <w:p w14:paraId="7D9F501C" w14:textId="780913C7" w:rsidR="00CF174F" w:rsidRDefault="00CF174F" w:rsidP="005B1CC5"/>
    <w:p w14:paraId="0F48B9A6" w14:textId="10A7ADDC" w:rsidR="00CF174F" w:rsidRDefault="00CF174F" w:rsidP="005B1CC5"/>
    <w:p w14:paraId="0BC57CFC" w14:textId="6B42C062" w:rsidR="00CF174F" w:rsidRDefault="00CF174F" w:rsidP="005B1CC5"/>
    <w:p w14:paraId="7ADB52E1" w14:textId="497A4929" w:rsidR="00CF174F" w:rsidRDefault="00CF174F" w:rsidP="005B1CC5"/>
    <w:p w14:paraId="31316BD2" w14:textId="7B642882" w:rsidR="00CF174F" w:rsidRDefault="00CF174F" w:rsidP="00D67797">
      <w:pPr>
        <w:ind w:firstLine="0"/>
      </w:pPr>
    </w:p>
    <w:p w14:paraId="28967C63" w14:textId="5A6FF175" w:rsidR="00CF174F" w:rsidRDefault="00CF174F" w:rsidP="005B1CC5"/>
    <w:p w14:paraId="138EF5DD" w14:textId="2C357DC1" w:rsidR="00CF174F" w:rsidRDefault="00CF174F" w:rsidP="005B1CC5"/>
    <w:p w14:paraId="1B261FD2" w14:textId="6938DDC7" w:rsidR="00CF174F" w:rsidRDefault="00CF174F" w:rsidP="005B1CC5"/>
    <w:p w14:paraId="45A11367" w14:textId="63AB92C8" w:rsidR="00CF174F" w:rsidRDefault="00CF174F" w:rsidP="00D7073E">
      <w:pPr>
        <w:pStyle w:val="Heading1"/>
      </w:pPr>
      <w:bookmarkStart w:id="8" w:name="_Toc67300309"/>
      <w:r>
        <w:t>Research:</w:t>
      </w:r>
      <w:bookmarkEnd w:id="8"/>
    </w:p>
    <w:p w14:paraId="419648AA" w14:textId="38C23D33" w:rsidR="00CF174F" w:rsidRDefault="00CF174F" w:rsidP="005B1CC5"/>
    <w:p w14:paraId="702AB84D" w14:textId="77777777" w:rsidR="00CF174F" w:rsidRPr="00491B24" w:rsidRDefault="00CF174F" w:rsidP="00CF174F">
      <w:pPr>
        <w:rPr>
          <w:sz w:val="24"/>
        </w:rPr>
      </w:pPr>
      <w:r w:rsidRPr="00491B24">
        <w:rPr>
          <w:sz w:val="24"/>
        </w:rPr>
        <w:t>How does Power window work?</w:t>
      </w:r>
    </w:p>
    <w:p w14:paraId="4B65C385" w14:textId="495A46EC" w:rsidR="00CF174F" w:rsidRPr="00491B24" w:rsidRDefault="00CF174F" w:rsidP="00CF174F">
      <w:pPr>
        <w:ind w:firstLine="0"/>
        <w:rPr>
          <w:sz w:val="24"/>
        </w:rPr>
      </w:pPr>
    </w:p>
    <w:p w14:paraId="1A0A932B" w14:textId="77777777" w:rsidR="00CF174F" w:rsidRPr="00491B24" w:rsidRDefault="00CF174F" w:rsidP="00CF174F">
      <w:pPr>
        <w:ind w:firstLine="0"/>
        <w:rPr>
          <w:sz w:val="24"/>
        </w:rPr>
      </w:pPr>
      <w:r w:rsidRPr="00491B24">
        <w:rPr>
          <w:sz w:val="24"/>
        </w:rPr>
        <w:t>The power is directed to the ignition; so that when you turn on the vehicle the windows will be in operation. From the ignition, a wire runs to the fuse box before leading on to the window switch, this is essential in the case of a fault. The fuse will burn out therefore preventing any major costly repairs to larger components.</w:t>
      </w:r>
      <w:r w:rsidRPr="00491B24">
        <w:rPr>
          <w:sz w:val="24"/>
        </w:rPr>
        <w:br/>
      </w:r>
      <w:r w:rsidRPr="00491B24">
        <w:rPr>
          <w:sz w:val="24"/>
        </w:rPr>
        <w:br/>
        <w:t>The switch works by closing and opening two different sets of wire circuits, and then the wires are redirected to the power windows motor. When you push the switch one way, one set closes and another open. If you push the switch the other way the opposite sets open and close. This is necessary in determining which way the motor should run.</w:t>
      </w:r>
      <w:r w:rsidRPr="00491B24">
        <w:rPr>
          <w:sz w:val="24"/>
        </w:rPr>
        <w:br/>
      </w:r>
      <w:proofErr w:type="gramStart"/>
      <w:r w:rsidRPr="00491B24">
        <w:rPr>
          <w:sz w:val="24"/>
        </w:rPr>
        <w:t>The majority of</w:t>
      </w:r>
      <w:proofErr w:type="gramEnd"/>
      <w:r w:rsidRPr="00491B24">
        <w:rPr>
          <w:sz w:val="24"/>
        </w:rPr>
        <w:t xml:space="preserve"> power windows work in the same way by having an automatic down feature on the driver side window; if you hold the switch down the window will lower until you release the switch, but if you just tap the switch, the window will open fully. Most power windows however, don’t have an automatic up feature due to the danger of something or someone becoming trapped. There is normally a circuit which determines the speed of the motor, if the motor slows down before the window is closed, it will stop and reverse the opposite way therefore opening the window again.</w:t>
      </w:r>
      <w:r w:rsidRPr="00491B24">
        <w:rPr>
          <w:sz w:val="24"/>
        </w:rPr>
        <w:br/>
      </w:r>
    </w:p>
    <w:p w14:paraId="22BCA7E6" w14:textId="77777777" w:rsidR="00CF174F" w:rsidRPr="00491B24" w:rsidRDefault="00CF174F" w:rsidP="00CF174F">
      <w:pPr>
        <w:rPr>
          <w:sz w:val="24"/>
        </w:rPr>
      </w:pPr>
      <w:r w:rsidRPr="00491B24">
        <w:rPr>
          <w:sz w:val="24"/>
        </w:rPr>
        <w:t>The </w:t>
      </w:r>
      <w:hyperlink r:id="rId15" w:history="1">
        <w:r w:rsidRPr="00491B24">
          <w:rPr>
            <w:sz w:val="24"/>
          </w:rPr>
          <w:t>power window motor</w:t>
        </w:r>
      </w:hyperlink>
      <w:r w:rsidRPr="00491B24">
        <w:rPr>
          <w:sz w:val="24"/>
        </w:rPr>
        <w:t xml:space="preserve"> is a small motor that has an attached worm gear. This worm gear is a length of metal with a spiral on one end, </w:t>
      </w:r>
      <w:proofErr w:type="gramStart"/>
      <w:r w:rsidRPr="00491B24">
        <w:rPr>
          <w:sz w:val="24"/>
        </w:rPr>
        <w:t>similar to</w:t>
      </w:r>
      <w:proofErr w:type="gramEnd"/>
      <w:r w:rsidRPr="00491B24">
        <w:rPr>
          <w:sz w:val="24"/>
        </w:rPr>
        <w:t xml:space="preserve"> that of a screw.</w:t>
      </w:r>
      <w:r w:rsidRPr="00491B24">
        <w:rPr>
          <w:sz w:val="24"/>
        </w:rPr>
        <w:br/>
        <w:t>The worm is attached to a gear; this circular gear has teeth around the outside. We can all picture this as a form of cog. As the worm turns it moves the gear by linking the teeth inside the spiral; the gear is then linked to several spur gears. Spur gears are used to create gear reductions in machines with motors.</w:t>
      </w:r>
      <w:r w:rsidRPr="00491B24">
        <w:rPr>
          <w:sz w:val="24"/>
        </w:rPr>
        <w:br/>
      </w:r>
      <w:r w:rsidRPr="00491B24">
        <w:rPr>
          <w:sz w:val="24"/>
        </w:rPr>
        <w:br/>
        <w:t>The worm is fixed at a specific angle to the gear, which allows the worm to turn the gear, but prevents the gear from turning the worm. The motion of the worm and gears create a gear reduction which gives enough force to turn or rotate things, this is called torque.</w:t>
      </w:r>
      <w:r w:rsidRPr="00491B24">
        <w:rPr>
          <w:sz w:val="24"/>
        </w:rPr>
        <w:br/>
      </w:r>
      <w:r w:rsidRPr="00491B24">
        <w:rPr>
          <w:sz w:val="24"/>
        </w:rPr>
        <w:br/>
        <w:t xml:space="preserve">There are supporting bars below each electric window and attached to each bar is an arm. This arm slides along the bars as the window rises and falls. The other end of the arm has a plate with teeth that slot into the teeth of the gears; as the gears turn so does the arm and in turn raises or lowers the window glass. On the opposite side of the bars is a counter arm that counteracts the weight of the window, so if the main arm is raised on the right side of the window the counter arm will be raised on </w:t>
      </w:r>
      <w:r w:rsidRPr="00491B24">
        <w:rPr>
          <w:sz w:val="24"/>
        </w:rPr>
        <w:lastRenderedPageBreak/>
        <w:t>the left, ensuring that the glass rises and falls evenly and level.</w:t>
      </w:r>
      <w:r w:rsidRPr="00491B24">
        <w:rPr>
          <w:sz w:val="24"/>
        </w:rPr>
        <w:br/>
      </w:r>
      <w:r w:rsidRPr="00491B24">
        <w:rPr>
          <w:sz w:val="24"/>
        </w:rPr>
        <w:br/>
        <w:t>The mechanisms are very similar in manual windows as that of power windows, but instead of the motor turning the gears the crank handle does the work.</w:t>
      </w:r>
    </w:p>
    <w:tbl>
      <w:tblPr>
        <w:tblpPr w:leftFromText="45" w:rightFromText="45" w:vertAnchor="text" w:tblpXSpec="right" w:tblpYSpec="cent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174F" w:rsidRPr="00491B24" w14:paraId="22FF76F1" w14:textId="77777777" w:rsidTr="0059679F">
        <w:trPr>
          <w:tblCellSpacing w:w="15" w:type="dxa"/>
        </w:trPr>
        <w:tc>
          <w:tcPr>
            <w:tcW w:w="0" w:type="auto"/>
            <w:vAlign w:val="center"/>
            <w:hideMark/>
          </w:tcPr>
          <w:p w14:paraId="3A81DCC6" w14:textId="77777777" w:rsidR="00CF174F" w:rsidRPr="00491B24" w:rsidRDefault="00CF174F" w:rsidP="0059679F">
            <w:pPr>
              <w:rPr>
                <w:sz w:val="24"/>
              </w:rPr>
            </w:pPr>
          </w:p>
        </w:tc>
      </w:tr>
    </w:tbl>
    <w:p w14:paraId="285AF5C1" w14:textId="77777777" w:rsidR="00CF174F" w:rsidRDefault="00CF174F" w:rsidP="005B1CC5">
      <w:pPr>
        <w:rPr>
          <w:sz w:val="24"/>
        </w:rPr>
      </w:pPr>
    </w:p>
    <w:p w14:paraId="596A7FA7" w14:textId="77777777" w:rsidR="00CF174F" w:rsidRDefault="00CF174F" w:rsidP="00CF174F">
      <w:r>
        <w:rPr>
          <w:noProof/>
        </w:rPr>
        <w:drawing>
          <wp:inline distT="0" distB="0" distL="0" distR="0" wp14:anchorId="515CF67A" wp14:editId="76688746">
            <wp:extent cx="161925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c7fc7071442_-_0006ausmf-01.jpg"/>
                    <pic:cNvPicPr/>
                  </pic:nvPicPr>
                  <pic:blipFill>
                    <a:blip r:embed="rId16">
                      <a:extLst>
                        <a:ext uri="{28A0092B-C50C-407E-A947-70E740481C1C}">
                          <a14:useLocalDpi xmlns:a14="http://schemas.microsoft.com/office/drawing/2010/main" val="0"/>
                        </a:ext>
                      </a:extLst>
                    </a:blip>
                    <a:stretch>
                      <a:fillRect/>
                    </a:stretch>
                  </pic:blipFill>
                  <pic:spPr>
                    <a:xfrm>
                      <a:off x="0" y="0"/>
                      <a:ext cx="1619250" cy="1733550"/>
                    </a:xfrm>
                    <a:prstGeom prst="rect">
                      <a:avLst/>
                    </a:prstGeom>
                  </pic:spPr>
                </pic:pic>
              </a:graphicData>
            </a:graphic>
          </wp:inline>
        </w:drawing>
      </w:r>
    </w:p>
    <w:p w14:paraId="65B00740" w14:textId="77777777" w:rsidR="00CF174F" w:rsidRDefault="00CF174F" w:rsidP="00CF174F"/>
    <w:p w14:paraId="2D131D6F" w14:textId="77777777" w:rsidR="00CF174F" w:rsidRDefault="00CF174F" w:rsidP="00CF174F">
      <w:r>
        <w:rPr>
          <w:noProof/>
        </w:rPr>
        <w:drawing>
          <wp:inline distT="0" distB="0" distL="0" distR="0" wp14:anchorId="231A8A48" wp14:editId="4C37BDC1">
            <wp:extent cx="3515216" cy="241968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ar.PNG"/>
                    <pic:cNvPicPr/>
                  </pic:nvPicPr>
                  <pic:blipFill>
                    <a:blip r:embed="rId17">
                      <a:extLst>
                        <a:ext uri="{28A0092B-C50C-407E-A947-70E740481C1C}">
                          <a14:useLocalDpi xmlns:a14="http://schemas.microsoft.com/office/drawing/2010/main" val="0"/>
                        </a:ext>
                      </a:extLst>
                    </a:blip>
                    <a:stretch>
                      <a:fillRect/>
                    </a:stretch>
                  </pic:blipFill>
                  <pic:spPr>
                    <a:xfrm>
                      <a:off x="0" y="0"/>
                      <a:ext cx="3515216" cy="2419688"/>
                    </a:xfrm>
                    <a:prstGeom prst="rect">
                      <a:avLst/>
                    </a:prstGeom>
                  </pic:spPr>
                </pic:pic>
              </a:graphicData>
            </a:graphic>
          </wp:inline>
        </w:drawing>
      </w:r>
    </w:p>
    <w:p w14:paraId="6B20F4D5" w14:textId="77777777" w:rsidR="00CF174F" w:rsidRDefault="00CF174F" w:rsidP="005B1CC5">
      <w:pPr>
        <w:rPr>
          <w:sz w:val="24"/>
        </w:rPr>
      </w:pPr>
    </w:p>
    <w:p w14:paraId="0658EF3C" w14:textId="1E7459B2" w:rsidR="00D7073E" w:rsidRDefault="00D7073E" w:rsidP="00D7073E"/>
    <w:p w14:paraId="70A1B763" w14:textId="4661C6AD" w:rsidR="00D7073E" w:rsidRDefault="00D7073E" w:rsidP="00D7073E"/>
    <w:p w14:paraId="300FC240" w14:textId="080A8E75" w:rsidR="00D7073E" w:rsidRDefault="00D7073E" w:rsidP="00D7073E"/>
    <w:p w14:paraId="1807DF65" w14:textId="51D80EF3" w:rsidR="00D7073E" w:rsidRDefault="00D7073E" w:rsidP="00D7073E"/>
    <w:p w14:paraId="68C2656E" w14:textId="055AAE01" w:rsidR="00D7073E" w:rsidRDefault="00D7073E" w:rsidP="00D7073E"/>
    <w:p w14:paraId="02D21816" w14:textId="652CBBEC" w:rsidR="00D7073E" w:rsidRDefault="00D7073E" w:rsidP="00D7073E"/>
    <w:p w14:paraId="00324BE4" w14:textId="3289A957" w:rsidR="00D7073E" w:rsidRDefault="00D7073E" w:rsidP="00D7073E"/>
    <w:p w14:paraId="66324EF6" w14:textId="7D3002B3" w:rsidR="00D7073E" w:rsidRDefault="00D7073E" w:rsidP="00D7073E"/>
    <w:p w14:paraId="35E484EA" w14:textId="3021E7B0" w:rsidR="00D7073E" w:rsidRDefault="00D7073E" w:rsidP="00D7073E"/>
    <w:p w14:paraId="1FC218F1" w14:textId="206E3E6A" w:rsidR="00D7073E" w:rsidRDefault="00D7073E" w:rsidP="00D7073E"/>
    <w:p w14:paraId="405D1C95" w14:textId="600C2AF5" w:rsidR="00D7073E" w:rsidRDefault="00D7073E" w:rsidP="00D7073E"/>
    <w:p w14:paraId="4DD8D1A5" w14:textId="77777777" w:rsidR="00D7073E" w:rsidRDefault="00D7073E" w:rsidP="00D7073E"/>
    <w:p w14:paraId="1CDE93DC" w14:textId="77777777" w:rsidR="00D7073E" w:rsidRDefault="00D7073E" w:rsidP="00D7073E">
      <w:r>
        <w:t>Anti-Pinch Operation:</w:t>
      </w:r>
    </w:p>
    <w:p w14:paraId="21DB2834" w14:textId="77777777" w:rsidR="00D7073E" w:rsidRPr="00CE7C0C" w:rsidRDefault="00D7073E" w:rsidP="00D7073E">
      <w:pPr>
        <w:numPr>
          <w:ilvl w:val="0"/>
          <w:numId w:val="14"/>
        </w:numPr>
        <w:spacing w:before="100" w:beforeAutospacing="1" w:after="100" w:afterAutospacing="1"/>
        <w:rPr>
          <w:rFonts w:ascii="Arial" w:hAnsi="Arial" w:cs="Arial"/>
          <w:color w:val="000000"/>
          <w:sz w:val="24"/>
          <w:szCs w:val="24"/>
        </w:rPr>
      </w:pPr>
      <w:r w:rsidRPr="00CE7C0C">
        <w:rPr>
          <w:rFonts w:ascii="Arial" w:hAnsi="Arial" w:cs="Arial"/>
          <w:color w:val="000000"/>
          <w:sz w:val="24"/>
          <w:szCs w:val="24"/>
        </w:rPr>
        <w:lastRenderedPageBreak/>
        <w:t>The anti-trapping function is adopted.</w:t>
      </w:r>
    </w:p>
    <w:p w14:paraId="6FA21F17" w14:textId="77777777" w:rsidR="00D7073E" w:rsidRPr="00CE7C0C" w:rsidRDefault="00D7073E" w:rsidP="00D7073E">
      <w:pPr>
        <w:numPr>
          <w:ilvl w:val="0"/>
          <w:numId w:val="14"/>
        </w:numPr>
        <w:spacing w:before="100" w:beforeAutospacing="1" w:after="100" w:afterAutospacing="1"/>
        <w:rPr>
          <w:rFonts w:ascii="Arial" w:hAnsi="Arial" w:cs="Arial"/>
          <w:color w:val="000000"/>
          <w:sz w:val="24"/>
          <w:szCs w:val="24"/>
        </w:rPr>
      </w:pPr>
      <w:r w:rsidRPr="00CE7C0C">
        <w:rPr>
          <w:rFonts w:ascii="Arial" w:hAnsi="Arial" w:cs="Arial"/>
          <w:color w:val="000000"/>
          <w:sz w:val="24"/>
          <w:szCs w:val="24"/>
        </w:rPr>
        <w:t>The power window timer function is adopted.</w:t>
      </w:r>
    </w:p>
    <w:p w14:paraId="398FAB25" w14:textId="77777777" w:rsidR="00D7073E" w:rsidRPr="00CF174F" w:rsidRDefault="00D7073E" w:rsidP="00D7073E">
      <w:pPr>
        <w:numPr>
          <w:ilvl w:val="0"/>
          <w:numId w:val="14"/>
        </w:numPr>
        <w:spacing w:before="100" w:beforeAutospacing="1" w:after="100" w:afterAutospacing="1"/>
        <w:ind w:left="360" w:firstLine="0"/>
        <w:rPr>
          <w:sz w:val="24"/>
        </w:rPr>
      </w:pPr>
      <w:r w:rsidRPr="00CF174F">
        <w:rPr>
          <w:rFonts w:ascii="Arial" w:hAnsi="Arial" w:cs="Arial"/>
          <w:color w:val="000000"/>
          <w:sz w:val="24"/>
          <w:szCs w:val="24"/>
        </w:rPr>
        <w:t>The power window lock switch is adopted.</w:t>
      </w:r>
    </w:p>
    <w:p w14:paraId="57A57299" w14:textId="77777777" w:rsidR="00D7073E" w:rsidRPr="00491B24" w:rsidRDefault="00D7073E" w:rsidP="00D7073E">
      <w:pPr>
        <w:pStyle w:val="NormalWeb"/>
        <w:numPr>
          <w:ilvl w:val="0"/>
          <w:numId w:val="14"/>
        </w:numPr>
        <w:shd w:val="clear" w:color="auto" w:fill="FFFFFF"/>
        <w:spacing w:before="0" w:beforeAutospacing="0" w:after="450" w:afterAutospacing="0" w:line="360" w:lineRule="atLeast"/>
        <w:rPr>
          <w:rFonts w:ascii="Calibri" w:hAnsi="Calibri"/>
          <w:szCs w:val="22"/>
          <w:lang w:bidi="en-US"/>
        </w:rPr>
      </w:pPr>
      <w:r w:rsidRPr="00491B24">
        <w:rPr>
          <w:rFonts w:ascii="Calibri" w:hAnsi="Calibri"/>
          <w:szCs w:val="22"/>
          <w:lang w:bidi="en-US"/>
        </w:rPr>
        <w:t>When the window reaches the obstruction, it can cause bodily harm or the window can shatter if the obstruction is hard. To add a safety device to the express-up feature, car makers use an anti-pinch device. The window motor has a pressure sensor that detects window motor movement when the glass has stopped moving, even minutely. If this occurs, the window reverses direction and moves downward.</w:t>
      </w:r>
    </w:p>
    <w:p w14:paraId="012A2E5A" w14:textId="77777777" w:rsidR="00D7073E" w:rsidRPr="00CF174F" w:rsidRDefault="00D7073E" w:rsidP="00D7073E">
      <w:pPr>
        <w:pStyle w:val="NormalWeb"/>
        <w:numPr>
          <w:ilvl w:val="0"/>
          <w:numId w:val="14"/>
        </w:numPr>
        <w:shd w:val="clear" w:color="auto" w:fill="FFFFFF"/>
        <w:spacing w:before="0" w:beforeAutospacing="0" w:after="450" w:afterAutospacing="0" w:line="360" w:lineRule="atLeast"/>
        <w:rPr>
          <w:rFonts w:ascii="Calibri" w:hAnsi="Calibri"/>
          <w:szCs w:val="22"/>
          <w:lang w:bidi="en-US"/>
        </w:rPr>
      </w:pPr>
      <w:r w:rsidRPr="00491B24">
        <w:rPr>
          <w:rFonts w:ascii="Calibri" w:hAnsi="Calibri"/>
          <w:szCs w:val="22"/>
          <w:lang w:bidi="en-US"/>
        </w:rPr>
        <w:t>The anti-pinch feature is controlled by a small module which is now often integrated into the power window switches on the driver’s door. If the vehicle loses battery power or the power windows require a repair, the power windows will not know their upper and lower limits. The window motor will need to be re-trained so it can</w:t>
      </w:r>
      <w:r>
        <w:rPr>
          <w:rFonts w:ascii="Calibri" w:hAnsi="Calibri"/>
          <w:szCs w:val="22"/>
          <w:lang w:bidi="en-US"/>
        </w:rPr>
        <w:t xml:space="preserve"> learn the window travel limits.</w:t>
      </w:r>
    </w:p>
    <w:p w14:paraId="042F8BB6" w14:textId="77777777" w:rsidR="00CF174F" w:rsidRDefault="00CF174F" w:rsidP="005B1CC5">
      <w:pPr>
        <w:rPr>
          <w:sz w:val="24"/>
        </w:rPr>
      </w:pPr>
    </w:p>
    <w:p w14:paraId="670167E5" w14:textId="5E08B574" w:rsidR="00CF174F" w:rsidRDefault="00CF174F" w:rsidP="00CF174F">
      <w:r>
        <w:t>Reed Sensor:</w:t>
      </w:r>
    </w:p>
    <w:p w14:paraId="0F25FFD5" w14:textId="77777777" w:rsidR="00CF174F" w:rsidRDefault="00CF174F" w:rsidP="00CF174F"/>
    <w:p w14:paraId="3552C824" w14:textId="77777777" w:rsidR="00CF174F" w:rsidRDefault="00CF174F" w:rsidP="00CF174F">
      <w:r>
        <w:t xml:space="preserve">Features </w:t>
      </w:r>
    </w:p>
    <w:p w14:paraId="52562C6C" w14:textId="77777777" w:rsidR="00CF174F" w:rsidRDefault="00CF174F" w:rsidP="00CF174F">
      <w:r>
        <w:t>•</w:t>
      </w:r>
      <w:r>
        <w:t>The reed switch used in the Reed Sensor is hermetically sealed and is therefore not sensitive rough wet environments</w:t>
      </w:r>
    </w:p>
    <w:p w14:paraId="21BA9EB6" w14:textId="77777777" w:rsidR="00CF174F" w:rsidRDefault="00CF174F" w:rsidP="00CF174F">
      <w:r>
        <w:t xml:space="preserve"> • The reed sensors reliably operate between - 50˚C to 150˚C</w:t>
      </w:r>
    </w:p>
    <w:p w14:paraId="642C40EF" w14:textId="2B4931F1" w:rsidR="00CF174F" w:rsidRDefault="00CF174F" w:rsidP="00CF174F">
      <w:r>
        <w:t xml:space="preserve"> • Magnet and Reed Sensor are isolated and have no physical contact by typically having the magnet </w:t>
      </w:r>
      <w:r>
        <w:t xml:space="preserve">    </w:t>
      </w:r>
      <w:r>
        <w:t>mounted on the motor and the Reed Sensors mounted and positioned to accurately detect the motor rotation</w:t>
      </w:r>
    </w:p>
    <w:p w14:paraId="25F77534" w14:textId="77777777" w:rsidR="00CF174F" w:rsidRDefault="00CF174F" w:rsidP="00CF174F">
      <w:r>
        <w:t xml:space="preserve"> • The magnet is not affected by its environment</w:t>
      </w:r>
    </w:p>
    <w:p w14:paraId="66FF7959" w14:textId="77777777" w:rsidR="00CF174F" w:rsidRDefault="00CF174F" w:rsidP="00CF174F">
      <w:r>
        <w:t xml:space="preserve"> • Tens of millions of reliable operations </w:t>
      </w:r>
    </w:p>
    <w:p w14:paraId="29A653DE" w14:textId="679F57FD" w:rsidR="00CF174F" w:rsidRDefault="00CF174F" w:rsidP="00CF174F">
      <w:r>
        <w:t>• Surface mount and through hole packages available</w:t>
      </w:r>
    </w:p>
    <w:p w14:paraId="6AD68E8E" w14:textId="77777777" w:rsidR="00CF174F" w:rsidRDefault="00CF174F" w:rsidP="00CF174F">
      <w:r>
        <w:t xml:space="preserve"> • Cylindrical hole and screw fastening mounting </w:t>
      </w:r>
    </w:p>
    <w:p w14:paraId="3BFB98BA" w14:textId="12364BA5" w:rsidR="00CF174F" w:rsidRDefault="00CF174F" w:rsidP="00CF174F">
      <w:r>
        <w:t>• Contacts dynamically tested</w:t>
      </w:r>
    </w:p>
    <w:p w14:paraId="4800B3AF" w14:textId="724D02FC" w:rsidR="00CF174F" w:rsidRDefault="00CF174F" w:rsidP="00CF174F"/>
    <w:p w14:paraId="0F788146" w14:textId="52DC0EA6" w:rsidR="00CF174F" w:rsidRDefault="00CF174F" w:rsidP="00CF174F">
      <w:r>
        <w:rPr>
          <w:noProof/>
        </w:rPr>
        <w:drawing>
          <wp:inline distT="0" distB="0" distL="0" distR="0" wp14:anchorId="5F2AC4FA" wp14:editId="62A778E7">
            <wp:extent cx="3333750"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ectric_Window_Sensor.gif"/>
                    <pic:cNvPicPr/>
                  </pic:nvPicPr>
                  <pic:blipFill>
                    <a:blip r:embed="rId18">
                      <a:extLst>
                        <a:ext uri="{28A0092B-C50C-407E-A947-70E740481C1C}">
                          <a14:useLocalDpi xmlns:a14="http://schemas.microsoft.com/office/drawing/2010/main" val="0"/>
                        </a:ext>
                      </a:extLst>
                    </a:blip>
                    <a:stretch>
                      <a:fillRect/>
                    </a:stretch>
                  </pic:blipFill>
                  <pic:spPr>
                    <a:xfrm>
                      <a:off x="0" y="0"/>
                      <a:ext cx="3333750" cy="2000250"/>
                    </a:xfrm>
                    <a:prstGeom prst="rect">
                      <a:avLst/>
                    </a:prstGeom>
                  </pic:spPr>
                </pic:pic>
              </a:graphicData>
            </a:graphic>
          </wp:inline>
        </w:drawing>
      </w:r>
    </w:p>
    <w:p w14:paraId="3E1EFDEC" w14:textId="77777777" w:rsidR="00CF174F" w:rsidRDefault="00CF174F" w:rsidP="00CF174F">
      <w:r>
        <w:rPr>
          <w:noProof/>
        </w:rPr>
        <w:lastRenderedPageBreak/>
        <w:drawing>
          <wp:inline distT="0" distB="0" distL="0" distR="0" wp14:anchorId="46002538" wp14:editId="0EA0B10F">
            <wp:extent cx="2324424" cy="3715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9">
                      <a:extLst>
                        <a:ext uri="{28A0092B-C50C-407E-A947-70E740481C1C}">
                          <a14:useLocalDpi xmlns:a14="http://schemas.microsoft.com/office/drawing/2010/main" val="0"/>
                        </a:ext>
                      </a:extLst>
                    </a:blip>
                    <a:stretch>
                      <a:fillRect/>
                    </a:stretch>
                  </pic:blipFill>
                  <pic:spPr>
                    <a:xfrm>
                      <a:off x="0" y="0"/>
                      <a:ext cx="2324424" cy="3715268"/>
                    </a:xfrm>
                    <a:prstGeom prst="rect">
                      <a:avLst/>
                    </a:prstGeom>
                  </pic:spPr>
                </pic:pic>
              </a:graphicData>
            </a:graphic>
          </wp:inline>
        </w:drawing>
      </w:r>
    </w:p>
    <w:p w14:paraId="6D6D7C56" w14:textId="3046D25B" w:rsidR="00CF174F" w:rsidRDefault="00CF174F" w:rsidP="005B1CC5"/>
    <w:p w14:paraId="435054CD" w14:textId="77777777" w:rsidR="00CF174F" w:rsidRDefault="00CF174F" w:rsidP="00CF174F"/>
    <w:p w14:paraId="7BD204ED" w14:textId="77777777" w:rsidR="00CF174F" w:rsidRDefault="00CF174F" w:rsidP="00CF174F">
      <w:r>
        <w:t>Hall effect Sensor:</w:t>
      </w:r>
    </w:p>
    <w:p w14:paraId="4313EABD" w14:textId="57E4AB18" w:rsidR="00CF174F" w:rsidRDefault="00CF174F" w:rsidP="00CF174F"/>
    <w:p w14:paraId="7A8496F3" w14:textId="139FF519" w:rsidR="00CF174F" w:rsidRDefault="00CF174F" w:rsidP="00CF174F">
      <w:r w:rsidRPr="00CF174F">
        <w:t>Hall Effect Sensors are devices which are activated by an external magnetic field. We know that a magnetic field has two important characteristics flux density, (B) and polarity (North and South Poles). The output signal from a Hall effect sensor is the function of magnetic field density around the device. When the magnetic flux density around the sensor exceeds a certain pre-set threshold, the sensor detects it and generates an output voltage called the Hall Voltage, VH.</w:t>
      </w:r>
    </w:p>
    <w:p w14:paraId="6E212B33" w14:textId="77777777" w:rsidR="00CF174F" w:rsidRDefault="00CF174F" w:rsidP="00CF174F"/>
    <w:p w14:paraId="420D74FE" w14:textId="77777777" w:rsidR="00D7073E" w:rsidRDefault="00D7073E" w:rsidP="00CF174F"/>
    <w:p w14:paraId="647659B0" w14:textId="6873EB0E" w:rsidR="00CF174F" w:rsidRPr="00CF174F" w:rsidRDefault="00CF174F" w:rsidP="00CF174F">
      <w:r w:rsidRPr="00CF174F">
        <w:t>The output voltage, called the Hall voltage, (</w:t>
      </w:r>
      <w:r w:rsidRPr="00CF174F">
        <w:t>VH</w:t>
      </w:r>
      <w:r w:rsidRPr="00CF174F">
        <w:t>) of the basic Hall Element is directly proportional to the strength of the magnetic field passing through the semiconductor material (output </w:t>
      </w:r>
      <w:r w:rsidRPr="00CF174F">
        <w:rPr>
          <w:rFonts w:ascii="Cambria Math" w:hAnsi="Cambria Math" w:cs="Cambria Math"/>
        </w:rPr>
        <w:t>∝</w:t>
      </w:r>
      <w:r w:rsidRPr="00CF174F">
        <w:t> H). This output voltage can be quite small, only a few microvolts even when subjected to strong magnetic fields so most commercially available Hall effect devices are manufactured with built-in DC amplifiers, logic switching circuits and voltage regulators to improve the sensors sensitivity, hysteresis and output voltage. This also allows the Hall effect sensor to operate over a wider range of power supplies and magnetic field conditions.</w:t>
      </w:r>
    </w:p>
    <w:p w14:paraId="627F574D" w14:textId="3C135651" w:rsidR="00CF174F" w:rsidRDefault="00CF174F" w:rsidP="00CF174F">
      <w:r w:rsidRPr="00CF174F">
        <w:t xml:space="preserve">Hall Effect Sensors are available with either linear or digital outputs. The output signal for linear (analogue) sensors is taken directly from the output of the operational amplifier with the output voltage being directly proportional to the magnetic field passing through the Hall sensor. </w:t>
      </w:r>
    </w:p>
    <w:p w14:paraId="03822A93" w14:textId="41104A90" w:rsidR="00D7073E" w:rsidRPr="00CF174F" w:rsidRDefault="00D7073E" w:rsidP="00CF174F">
      <w:r>
        <w:rPr>
          <w:noProof/>
        </w:rPr>
        <w:lastRenderedPageBreak/>
        <w:drawing>
          <wp:inline distT="0" distB="0" distL="0" distR="0" wp14:anchorId="290953E6" wp14:editId="65E4735F">
            <wp:extent cx="4829174" cy="2533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or.PNG"/>
                    <pic:cNvPicPr/>
                  </pic:nvPicPr>
                  <pic:blipFill>
                    <a:blip r:embed="rId20">
                      <a:extLst>
                        <a:ext uri="{28A0092B-C50C-407E-A947-70E740481C1C}">
                          <a14:useLocalDpi xmlns:a14="http://schemas.microsoft.com/office/drawing/2010/main" val="0"/>
                        </a:ext>
                      </a:extLst>
                    </a:blip>
                    <a:stretch>
                      <a:fillRect/>
                    </a:stretch>
                  </pic:blipFill>
                  <pic:spPr>
                    <a:xfrm>
                      <a:off x="0" y="0"/>
                      <a:ext cx="4840192" cy="2539553"/>
                    </a:xfrm>
                    <a:prstGeom prst="rect">
                      <a:avLst/>
                    </a:prstGeom>
                  </pic:spPr>
                </pic:pic>
              </a:graphicData>
            </a:graphic>
          </wp:inline>
        </w:drawing>
      </w:r>
    </w:p>
    <w:p w14:paraId="0F8D65D7" w14:textId="06A35C91" w:rsidR="00CF174F" w:rsidRDefault="00CF174F" w:rsidP="005B1CC5"/>
    <w:p w14:paraId="4422D595" w14:textId="04AE6249" w:rsidR="00CF174F" w:rsidRDefault="00CF174F" w:rsidP="005B1CC5">
      <w:r>
        <w:rPr>
          <w:noProof/>
        </w:rPr>
        <w:drawing>
          <wp:inline distT="0" distB="0" distL="0" distR="0" wp14:anchorId="4F9A3919" wp14:editId="30FD4DF5">
            <wp:extent cx="4953691" cy="385816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dy.PNG"/>
                    <pic:cNvPicPr/>
                  </pic:nvPicPr>
                  <pic:blipFill>
                    <a:blip r:embed="rId21">
                      <a:extLst>
                        <a:ext uri="{28A0092B-C50C-407E-A947-70E740481C1C}">
                          <a14:useLocalDpi xmlns:a14="http://schemas.microsoft.com/office/drawing/2010/main" val="0"/>
                        </a:ext>
                      </a:extLst>
                    </a:blip>
                    <a:stretch>
                      <a:fillRect/>
                    </a:stretch>
                  </pic:blipFill>
                  <pic:spPr>
                    <a:xfrm>
                      <a:off x="0" y="0"/>
                      <a:ext cx="4953691" cy="3858163"/>
                    </a:xfrm>
                    <a:prstGeom prst="rect">
                      <a:avLst/>
                    </a:prstGeom>
                  </pic:spPr>
                </pic:pic>
              </a:graphicData>
            </a:graphic>
          </wp:inline>
        </w:drawing>
      </w:r>
    </w:p>
    <w:p w14:paraId="312087A7" w14:textId="117C0521" w:rsidR="00CF174F" w:rsidRDefault="00CF174F" w:rsidP="005B1CC5"/>
    <w:p w14:paraId="464EF525" w14:textId="77777777" w:rsidR="00CF174F" w:rsidRDefault="00CF174F" w:rsidP="00CF174F">
      <w:r>
        <w:t>Current Sensor:</w:t>
      </w:r>
    </w:p>
    <w:p w14:paraId="5DDD8D77" w14:textId="54C8DEA7" w:rsidR="00CF174F" w:rsidRDefault="00CF174F" w:rsidP="005B1CC5"/>
    <w:p w14:paraId="20D3C7B7" w14:textId="77777777" w:rsidR="00CF174F" w:rsidRPr="00CF174F" w:rsidRDefault="00CF174F" w:rsidP="00CF174F">
      <w:r w:rsidRPr="00CF174F">
        <w:t>Current flowing through a conductor causes a voltage drop. The relation between current and voltage is given by Ohm’s law. In electronic devices, an increase in the amount of current above its requirement leads to overload and can damage the device.</w:t>
      </w:r>
    </w:p>
    <w:p w14:paraId="3A6C3AF9" w14:textId="77777777" w:rsidR="00CF174F" w:rsidRPr="00CF174F" w:rsidRDefault="00CF174F" w:rsidP="00CF174F">
      <w:r w:rsidRPr="00CF174F">
        <w:lastRenderedPageBreak/>
        <w:t>Measurement of current is necessary for the proper working of devices. Measurement of voltage is Passive task and it can be done without affecting the system. Whereas measurement of current is an Intrusive task which cannot be detected directly as voltage.</w:t>
      </w:r>
    </w:p>
    <w:p w14:paraId="68D0D20B" w14:textId="77777777" w:rsidR="00CF174F" w:rsidRDefault="00CF174F" w:rsidP="00CF174F"/>
    <w:p w14:paraId="186815B0" w14:textId="77777777" w:rsidR="00CF174F" w:rsidRDefault="00CF174F" w:rsidP="00CF174F"/>
    <w:p w14:paraId="651F2717" w14:textId="59EA9BCE" w:rsidR="00CF174F" w:rsidRPr="00CF174F" w:rsidRDefault="00CF174F" w:rsidP="00CF174F">
      <w:r>
        <w:t>ACS712</w:t>
      </w:r>
    </w:p>
    <w:p w14:paraId="772B85E1" w14:textId="77777777" w:rsidR="00CF174F" w:rsidRPr="00CF174F" w:rsidRDefault="00CF174F" w:rsidP="00CF174F">
      <w:r w:rsidRPr="00CF174F">
        <w:t>For measuring current in a circuit, a sensor is required. ACS712 Current Sensor is the sensor that can be used to measure and calculate the amount of current applied to the conductor without affecting the performance of the system.</w:t>
      </w:r>
    </w:p>
    <w:p w14:paraId="5BBBF17D" w14:textId="77777777" w:rsidR="00CF174F" w:rsidRPr="00CF174F" w:rsidRDefault="00CF174F" w:rsidP="00CF174F">
      <w:r w:rsidRPr="00CF174F">
        <w:t>ACS712 Current Sensor is a fully integrated, Hall-effect based linear sensor IC. This IC has a 2.1kV RMS voltage isolation along with a low resistance current conductor.</w:t>
      </w:r>
    </w:p>
    <w:p w14:paraId="542C1FDA" w14:textId="77777777" w:rsidR="00CF174F" w:rsidRPr="00CF174F" w:rsidRDefault="00CF174F" w:rsidP="00CF174F">
      <w:r w:rsidRPr="00CF174F">
        <w:t>Working Principle</w:t>
      </w:r>
    </w:p>
    <w:p w14:paraId="3BCEC710" w14:textId="77777777" w:rsidR="00CF174F" w:rsidRPr="00CF174F" w:rsidRDefault="00CF174F" w:rsidP="00CF174F">
      <w:r w:rsidRPr="00CF174F">
        <w:t>Current Sensor detects the current in a wire or conductor and generates a signal proportional to the detected current either in the form of analog voltage or digital output.</w:t>
      </w:r>
    </w:p>
    <w:p w14:paraId="06B774A0" w14:textId="77777777" w:rsidR="00CF174F" w:rsidRPr="00CF174F" w:rsidRDefault="00CF174F" w:rsidP="00CF174F">
      <w:hyperlink r:id="rId22" w:tgtFrame="_blank" w:history="1">
        <w:r w:rsidRPr="00CF174F">
          <w:t>Current Sensing</w:t>
        </w:r>
      </w:hyperlink>
      <w:r w:rsidRPr="00CF174F">
        <w:t> is done in two ways – Direct sensing and Indirect Sensing. In Direct sensing, to detect current, Ohm’s law is used to measure the voltage drop occurred in a wire when current flows through it.</w:t>
      </w:r>
    </w:p>
    <w:p w14:paraId="4701E05D" w14:textId="531810F6" w:rsidR="00CF174F" w:rsidRPr="00CF174F" w:rsidRDefault="00CF174F" w:rsidP="00CF174F">
      <w:r w:rsidRPr="00CF174F">
        <w:t>A current-carrying conductor also gives rise to a magnetic field in its surrounding. In Indirect Sensing, the current is measured by calculating this magnetic field by applying either </w:t>
      </w:r>
      <w:hyperlink r:id="rId23" w:tgtFrame="_blank" w:history="1">
        <w:r w:rsidRPr="00CF174F">
          <w:t>Faraday’s law</w:t>
        </w:r>
      </w:hyperlink>
      <w:r w:rsidRPr="00CF174F">
        <w:t> or Ampere law. Here either a </w:t>
      </w:r>
      <w:hyperlink r:id="rId24" w:tgtFrame="_blank" w:history="1">
        <w:r w:rsidRPr="00CF174F">
          <w:t>Transformer</w:t>
        </w:r>
      </w:hyperlink>
      <w:r w:rsidRPr="00CF174F">
        <w:t> or </w:t>
      </w:r>
      <w:hyperlink r:id="rId25" w:tgtFrame="_blank" w:history="1">
        <w:r w:rsidRPr="00CF174F">
          <w:t>Hall effect sensor</w:t>
        </w:r>
      </w:hyperlink>
      <w:r w:rsidRPr="00CF174F">
        <w:t> or fiber</w:t>
      </w:r>
      <w:r>
        <w:t xml:space="preserve"> </w:t>
      </w:r>
      <w:r w:rsidRPr="00CF174F">
        <w:t>optic current sensor are used to sense the magnetic field.</w:t>
      </w:r>
    </w:p>
    <w:p w14:paraId="39129532" w14:textId="1F4EA6EC" w:rsidR="00CF174F" w:rsidRDefault="00CF174F" w:rsidP="005B1CC5"/>
    <w:p w14:paraId="2766601C" w14:textId="3C64F851" w:rsidR="00CF174F" w:rsidRDefault="00CF174F" w:rsidP="005B1CC5">
      <w:r>
        <w:rPr>
          <w:noProof/>
        </w:rPr>
        <w:drawing>
          <wp:inline distT="0" distB="0" distL="0" distR="0" wp14:anchorId="0896FE25" wp14:editId="15BCDDB3">
            <wp:extent cx="26670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s712_small.jpg"/>
                    <pic:cNvPicPr/>
                  </pic:nvPicPr>
                  <pic:blipFill>
                    <a:blip r:embed="rId26">
                      <a:extLst>
                        <a:ext uri="{28A0092B-C50C-407E-A947-70E740481C1C}">
                          <a14:useLocalDpi xmlns:a14="http://schemas.microsoft.com/office/drawing/2010/main" val="0"/>
                        </a:ext>
                      </a:extLst>
                    </a:blip>
                    <a:stretch>
                      <a:fillRect/>
                    </a:stretch>
                  </pic:blipFill>
                  <pic:spPr>
                    <a:xfrm>
                      <a:off x="0" y="0"/>
                      <a:ext cx="2667000" cy="2000250"/>
                    </a:xfrm>
                    <a:prstGeom prst="rect">
                      <a:avLst/>
                    </a:prstGeom>
                  </pic:spPr>
                </pic:pic>
              </a:graphicData>
            </a:graphic>
          </wp:inline>
        </w:drawing>
      </w:r>
    </w:p>
    <w:p w14:paraId="58AC4B77" w14:textId="679C3FB3" w:rsidR="00CF174F" w:rsidRDefault="00CF174F" w:rsidP="005B1CC5"/>
    <w:p w14:paraId="704493AF" w14:textId="7BC259EA" w:rsidR="00CF174F" w:rsidRDefault="00CF174F" w:rsidP="005B1CC5"/>
    <w:p w14:paraId="6A005786" w14:textId="1B413F35" w:rsidR="00CF174F" w:rsidRDefault="00CF174F" w:rsidP="005B1CC5"/>
    <w:p w14:paraId="31228509" w14:textId="4F7C8FE9" w:rsidR="00CF174F" w:rsidRDefault="00CF174F" w:rsidP="005B1CC5"/>
    <w:p w14:paraId="78A9C903" w14:textId="55FA5BF7" w:rsidR="00CF174F" w:rsidRDefault="00CF174F" w:rsidP="005B1CC5"/>
    <w:p w14:paraId="00A6F14B" w14:textId="235A46D7" w:rsidR="00CF174F" w:rsidRDefault="00CF174F" w:rsidP="005B1CC5"/>
    <w:p w14:paraId="595C5DB3" w14:textId="71BB484B" w:rsidR="00CF174F" w:rsidRDefault="00CF174F" w:rsidP="005B1CC5"/>
    <w:p w14:paraId="38D151D1" w14:textId="53076D0E" w:rsidR="00CF174F" w:rsidRDefault="00CF174F" w:rsidP="005B1CC5"/>
    <w:p w14:paraId="5EEF85EE" w14:textId="67C7B977" w:rsidR="00CF174F" w:rsidRDefault="00CF174F" w:rsidP="005B1CC5"/>
    <w:p w14:paraId="7422F1C7" w14:textId="42C18728" w:rsidR="00CF174F" w:rsidRDefault="00CF174F" w:rsidP="005B1CC5"/>
    <w:p w14:paraId="156AD416" w14:textId="43D123EF" w:rsidR="00CF174F" w:rsidRDefault="00CF174F" w:rsidP="005B1CC5"/>
    <w:p w14:paraId="495C5633" w14:textId="5BBC5446" w:rsidR="00CF174F" w:rsidRDefault="00CF174F" w:rsidP="005B1CC5"/>
    <w:p w14:paraId="62F9E263" w14:textId="1D2CE8AE" w:rsidR="00CF174F" w:rsidRDefault="00CF174F" w:rsidP="005B1CC5"/>
    <w:p w14:paraId="5EE721F1" w14:textId="35CC9133" w:rsidR="00CF174F" w:rsidRDefault="00CF174F" w:rsidP="005B1CC5"/>
    <w:p w14:paraId="03EB15A4" w14:textId="60F1065D" w:rsidR="00CF174F" w:rsidRDefault="00CF174F" w:rsidP="005B1CC5"/>
    <w:p w14:paraId="198E1A78" w14:textId="68A0D96E" w:rsidR="00CF174F" w:rsidRDefault="00CF174F" w:rsidP="005B1CC5"/>
    <w:p w14:paraId="7DC24F10" w14:textId="5FACF5CD" w:rsidR="00CF174F" w:rsidRDefault="00CF174F" w:rsidP="005B1CC5"/>
    <w:p w14:paraId="095E96B0" w14:textId="2E19C57D" w:rsidR="00CF174F" w:rsidRDefault="00CF174F" w:rsidP="005B1CC5"/>
    <w:p w14:paraId="2DBA1910" w14:textId="583E6C4A" w:rsidR="00CF174F" w:rsidRDefault="00CF174F" w:rsidP="005B1CC5"/>
    <w:bookmarkEnd w:id="1"/>
    <w:bookmarkEnd w:id="2"/>
    <w:bookmarkEnd w:id="4"/>
    <w:bookmarkEnd w:id="5"/>
    <w:p w14:paraId="48DC9AE5" w14:textId="31327A82" w:rsidR="00F60850" w:rsidRDefault="00F60850" w:rsidP="00F60850">
      <w:pPr>
        <w:pStyle w:val="Heading2"/>
        <w:rPr>
          <w:b/>
          <w:bCs/>
        </w:rPr>
      </w:pPr>
    </w:p>
    <w:p w14:paraId="4348223A" w14:textId="1DD9F214" w:rsidR="004F15B6" w:rsidRDefault="004F15B6" w:rsidP="004F15B6"/>
    <w:p w14:paraId="4D289DA4" w14:textId="3C4B88E6" w:rsidR="00D7073E" w:rsidRDefault="00D7073E" w:rsidP="004F15B6"/>
    <w:p w14:paraId="38CFB127" w14:textId="6D85C130" w:rsidR="00D7073E" w:rsidRDefault="00D7073E" w:rsidP="004F15B6"/>
    <w:p w14:paraId="3F5139A9" w14:textId="5F382FB6" w:rsidR="00D7073E" w:rsidRDefault="00D7073E" w:rsidP="004F15B6"/>
    <w:p w14:paraId="098B3BE0" w14:textId="643B9266" w:rsidR="00D7073E" w:rsidRDefault="00D7073E" w:rsidP="004F15B6"/>
    <w:p w14:paraId="5C6C4625" w14:textId="29A140E1" w:rsidR="00D7073E" w:rsidRDefault="00D7073E" w:rsidP="004F15B6"/>
    <w:p w14:paraId="2A42B029" w14:textId="77777777" w:rsidR="00D7073E" w:rsidRDefault="00D7073E" w:rsidP="004F15B6"/>
    <w:p w14:paraId="12810BAD" w14:textId="1A8DEF75" w:rsidR="004F15B6" w:rsidRDefault="004F15B6" w:rsidP="004F15B6"/>
    <w:p w14:paraId="52281460" w14:textId="47F2B009" w:rsidR="004F15B6" w:rsidRDefault="004F15B6" w:rsidP="004F15B6"/>
    <w:p w14:paraId="4458159F" w14:textId="71E8CEB5" w:rsidR="004F15B6" w:rsidRDefault="004F15B6" w:rsidP="004F15B6">
      <w:r>
        <w:t>Interface:</w:t>
      </w:r>
    </w:p>
    <w:p w14:paraId="0B4EE7A6" w14:textId="36CA4CDA" w:rsidR="00937B09" w:rsidRDefault="00937B09" w:rsidP="004F15B6">
      <w:r>
        <w:t>Driver side: Master Switch</w:t>
      </w:r>
    </w:p>
    <w:p w14:paraId="09F3241C" w14:textId="77777777" w:rsidR="00937B09" w:rsidRDefault="00937B09" w:rsidP="004F15B6"/>
    <w:p w14:paraId="2F920271" w14:textId="1150DD3F" w:rsidR="00937B09" w:rsidRDefault="00937B09" w:rsidP="004F15B6">
      <w:r>
        <w:rPr>
          <w:noProof/>
        </w:rPr>
        <w:drawing>
          <wp:inline distT="0" distB="0" distL="0" distR="0" wp14:anchorId="72356AB2" wp14:editId="7FA94632">
            <wp:extent cx="4066482" cy="208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27">
                      <a:extLst>
                        <a:ext uri="{28A0092B-C50C-407E-A947-70E740481C1C}">
                          <a14:useLocalDpi xmlns:a14="http://schemas.microsoft.com/office/drawing/2010/main" val="0"/>
                        </a:ext>
                      </a:extLst>
                    </a:blip>
                    <a:stretch>
                      <a:fillRect/>
                    </a:stretch>
                  </pic:blipFill>
                  <pic:spPr>
                    <a:xfrm>
                      <a:off x="0" y="0"/>
                      <a:ext cx="4084452" cy="2092642"/>
                    </a:xfrm>
                    <a:prstGeom prst="rect">
                      <a:avLst/>
                    </a:prstGeom>
                  </pic:spPr>
                </pic:pic>
              </a:graphicData>
            </a:graphic>
          </wp:inline>
        </w:drawing>
      </w:r>
    </w:p>
    <w:p w14:paraId="664462A5" w14:textId="0C6A95B5" w:rsidR="00937B09" w:rsidRDefault="00937B09" w:rsidP="004F15B6"/>
    <w:p w14:paraId="6FFE02EA" w14:textId="06B83A26" w:rsidR="00937B09" w:rsidRDefault="00937B09" w:rsidP="004F15B6"/>
    <w:p w14:paraId="649B6ED0" w14:textId="77777777" w:rsidR="00937B09" w:rsidRDefault="00937B09" w:rsidP="004F15B6"/>
    <w:p w14:paraId="2CCF0F51" w14:textId="7458EFF2" w:rsidR="00937B09" w:rsidRDefault="00937B09" w:rsidP="004F15B6"/>
    <w:p w14:paraId="43C72690" w14:textId="77777777" w:rsidR="00937B09" w:rsidRDefault="00937B09" w:rsidP="004F15B6"/>
    <w:p w14:paraId="7F19BC38" w14:textId="6435E31A" w:rsidR="00937B09" w:rsidRDefault="00937B09" w:rsidP="004F15B6">
      <w:r>
        <w:rPr>
          <w:noProof/>
        </w:rPr>
        <w:lastRenderedPageBreak/>
        <w:drawing>
          <wp:inline distT="0" distB="0" distL="0" distR="0" wp14:anchorId="5DF46FD7" wp14:editId="25F582C8">
            <wp:extent cx="436245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PNG"/>
                    <pic:cNvPicPr/>
                  </pic:nvPicPr>
                  <pic:blipFill rotWithShape="1">
                    <a:blip r:embed="rId28">
                      <a:extLst>
                        <a:ext uri="{28A0092B-C50C-407E-A947-70E740481C1C}">
                          <a14:useLocalDpi xmlns:a14="http://schemas.microsoft.com/office/drawing/2010/main" val="0"/>
                        </a:ext>
                      </a:extLst>
                    </a:blip>
                    <a:srcRect l="1" r="650" b="59294"/>
                    <a:stretch/>
                  </pic:blipFill>
                  <pic:spPr bwMode="auto">
                    <a:xfrm>
                      <a:off x="0" y="0"/>
                      <a:ext cx="4363059" cy="2086266"/>
                    </a:xfrm>
                    <a:prstGeom prst="rect">
                      <a:avLst/>
                    </a:prstGeom>
                    <a:ln>
                      <a:noFill/>
                    </a:ln>
                    <a:extLst>
                      <a:ext uri="{53640926-AAD7-44D8-BBD7-CCE9431645EC}">
                        <a14:shadowObscured xmlns:a14="http://schemas.microsoft.com/office/drawing/2010/main"/>
                      </a:ext>
                    </a:extLst>
                  </pic:spPr>
                </pic:pic>
              </a:graphicData>
            </a:graphic>
          </wp:inline>
        </w:drawing>
      </w:r>
    </w:p>
    <w:p w14:paraId="025639CF" w14:textId="31EFDAB9" w:rsidR="00937B09" w:rsidRDefault="00937B09" w:rsidP="004F15B6"/>
    <w:p w14:paraId="59A6C2F2" w14:textId="1D501214" w:rsidR="00937B09" w:rsidRDefault="00937B09" w:rsidP="004F15B6"/>
    <w:p w14:paraId="23D25A31" w14:textId="60BE81CD" w:rsidR="00937B09" w:rsidRDefault="00937B09" w:rsidP="004F15B6"/>
    <w:p w14:paraId="078681D3" w14:textId="2A1CC9A1" w:rsidR="00937B09" w:rsidRDefault="00937B09" w:rsidP="004F15B6"/>
    <w:p w14:paraId="2D6FE780" w14:textId="31859686" w:rsidR="00D7073E" w:rsidRDefault="00D7073E" w:rsidP="004F15B6"/>
    <w:p w14:paraId="6CEC51B1" w14:textId="6AB8DCFC" w:rsidR="00D7073E" w:rsidRDefault="00D7073E" w:rsidP="004F15B6"/>
    <w:p w14:paraId="51028CFB" w14:textId="0ECB3F97" w:rsidR="00D7073E" w:rsidRDefault="00D7073E" w:rsidP="004F15B6"/>
    <w:p w14:paraId="26532FC4" w14:textId="49985D72" w:rsidR="00D7073E" w:rsidRDefault="00D7073E" w:rsidP="004F15B6"/>
    <w:p w14:paraId="7545B720" w14:textId="77777777" w:rsidR="00D7073E" w:rsidRDefault="00D7073E" w:rsidP="004F15B6"/>
    <w:p w14:paraId="2F1B022C" w14:textId="77576AB8" w:rsidR="00937B09" w:rsidRDefault="00937B09" w:rsidP="004F15B6"/>
    <w:p w14:paraId="6FA5FF3D" w14:textId="51F96961" w:rsidR="00937B09" w:rsidRDefault="00937B09" w:rsidP="004F15B6"/>
    <w:p w14:paraId="684C8E5F" w14:textId="7F48AB54" w:rsidR="00937B09" w:rsidRDefault="00937B09" w:rsidP="004F15B6"/>
    <w:p w14:paraId="21E1A5E9" w14:textId="77777777" w:rsidR="00937B09" w:rsidRDefault="00937B09" w:rsidP="004F15B6"/>
    <w:p w14:paraId="470EBDE2" w14:textId="570694AA" w:rsidR="00937B09" w:rsidRDefault="00937B09" w:rsidP="004F15B6">
      <w:r>
        <w:t>Passenger side:</w:t>
      </w:r>
    </w:p>
    <w:p w14:paraId="70B9A972" w14:textId="2232FC13" w:rsidR="00937B09" w:rsidRDefault="00937B09" w:rsidP="004F15B6"/>
    <w:p w14:paraId="18FD22A5" w14:textId="2B36CF63" w:rsidR="00937B09" w:rsidRDefault="00937B09" w:rsidP="004F15B6">
      <w:r>
        <w:rPr>
          <w:noProof/>
        </w:rPr>
        <w:drawing>
          <wp:inline distT="0" distB="0" distL="0" distR="0" wp14:anchorId="70BED5EA" wp14:editId="7F9ECA5A">
            <wp:extent cx="4410075" cy="2590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PNG"/>
                    <pic:cNvPicPr/>
                  </pic:nvPicPr>
                  <pic:blipFill rotWithShape="1">
                    <a:blip r:embed="rId28">
                      <a:extLst>
                        <a:ext uri="{28A0092B-C50C-407E-A947-70E740481C1C}">
                          <a14:useLocalDpi xmlns:a14="http://schemas.microsoft.com/office/drawing/2010/main" val="0"/>
                        </a:ext>
                      </a:extLst>
                    </a:blip>
                    <a:srcRect l="-434" t="49442"/>
                    <a:stretch/>
                  </pic:blipFill>
                  <pic:spPr bwMode="auto">
                    <a:xfrm>
                      <a:off x="0" y="0"/>
                      <a:ext cx="4410691" cy="2591162"/>
                    </a:xfrm>
                    <a:prstGeom prst="rect">
                      <a:avLst/>
                    </a:prstGeom>
                    <a:ln>
                      <a:noFill/>
                    </a:ln>
                    <a:extLst>
                      <a:ext uri="{53640926-AAD7-44D8-BBD7-CCE9431645EC}">
                        <a14:shadowObscured xmlns:a14="http://schemas.microsoft.com/office/drawing/2010/main"/>
                      </a:ext>
                    </a:extLst>
                  </pic:spPr>
                </pic:pic>
              </a:graphicData>
            </a:graphic>
          </wp:inline>
        </w:drawing>
      </w:r>
    </w:p>
    <w:p w14:paraId="2EBB697D" w14:textId="7D9E6E7E" w:rsidR="00937B09" w:rsidRDefault="00937B09" w:rsidP="004F15B6">
      <w:r>
        <w:rPr>
          <w:noProof/>
        </w:rPr>
        <w:lastRenderedPageBreak/>
        <w:drawing>
          <wp:inline distT="0" distB="0" distL="0" distR="0" wp14:anchorId="7EEE716E" wp14:editId="4201E1F1">
            <wp:extent cx="4734586" cy="381053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p.PNG"/>
                    <pic:cNvPicPr/>
                  </pic:nvPicPr>
                  <pic:blipFill>
                    <a:blip r:embed="rId29">
                      <a:extLst>
                        <a:ext uri="{28A0092B-C50C-407E-A947-70E740481C1C}">
                          <a14:useLocalDpi xmlns:a14="http://schemas.microsoft.com/office/drawing/2010/main" val="0"/>
                        </a:ext>
                      </a:extLst>
                    </a:blip>
                    <a:stretch>
                      <a:fillRect/>
                    </a:stretch>
                  </pic:blipFill>
                  <pic:spPr>
                    <a:xfrm>
                      <a:off x="0" y="0"/>
                      <a:ext cx="4734586" cy="3810532"/>
                    </a:xfrm>
                    <a:prstGeom prst="rect">
                      <a:avLst/>
                    </a:prstGeom>
                  </pic:spPr>
                </pic:pic>
              </a:graphicData>
            </a:graphic>
          </wp:inline>
        </w:drawing>
      </w:r>
    </w:p>
    <w:p w14:paraId="554F5551" w14:textId="005B23EA" w:rsidR="00626D32" w:rsidRDefault="00626D32" w:rsidP="004F15B6"/>
    <w:p w14:paraId="437D72B8" w14:textId="40D549FD" w:rsidR="00626D32" w:rsidRDefault="00626D32" w:rsidP="004F15B6"/>
    <w:p w14:paraId="33D4F425" w14:textId="77777777" w:rsidR="00D7073E" w:rsidRDefault="00D7073E" w:rsidP="004F15B6"/>
    <w:p w14:paraId="135710D8" w14:textId="77777777" w:rsidR="00D7073E" w:rsidRDefault="00D7073E" w:rsidP="004F15B6"/>
    <w:p w14:paraId="1381F960" w14:textId="77777777" w:rsidR="00D7073E" w:rsidRDefault="00D7073E" w:rsidP="004F15B6"/>
    <w:p w14:paraId="31E428CF" w14:textId="08DCBA67" w:rsidR="00626D32" w:rsidRDefault="00626D32" w:rsidP="005D1BF3">
      <w:pPr>
        <w:ind w:firstLine="0"/>
      </w:pPr>
    </w:p>
    <w:p w14:paraId="514F26AA" w14:textId="1F163461" w:rsidR="00626D32" w:rsidRPr="00491B24" w:rsidRDefault="00626D32" w:rsidP="004F15B6">
      <w:pPr>
        <w:rPr>
          <w:sz w:val="24"/>
        </w:rPr>
      </w:pPr>
      <w:r w:rsidRPr="00491B24">
        <w:rPr>
          <w:sz w:val="24"/>
        </w:rPr>
        <w:t>Classification:</w:t>
      </w:r>
    </w:p>
    <w:p w14:paraId="3ABC5D77" w14:textId="62CDB75C" w:rsidR="00626D32" w:rsidRPr="00491B24" w:rsidRDefault="00626D32" w:rsidP="004F15B6">
      <w:pPr>
        <w:rPr>
          <w:sz w:val="24"/>
        </w:rPr>
      </w:pPr>
    </w:p>
    <w:p w14:paraId="0900387D" w14:textId="272ADC2E" w:rsidR="00626D32" w:rsidRPr="00491B24" w:rsidRDefault="00D035D9" w:rsidP="004F15B6">
      <w:pPr>
        <w:rPr>
          <w:sz w:val="24"/>
        </w:rPr>
      </w:pPr>
      <w:r w:rsidRPr="00491B24">
        <w:rPr>
          <w:sz w:val="24"/>
        </w:rPr>
        <w:t>Input:</w:t>
      </w:r>
    </w:p>
    <w:p w14:paraId="324DA262" w14:textId="77777777" w:rsidR="00D035D9" w:rsidRPr="00491B24" w:rsidRDefault="00D035D9" w:rsidP="004F15B6">
      <w:pPr>
        <w:rPr>
          <w:sz w:val="24"/>
        </w:rPr>
      </w:pPr>
    </w:p>
    <w:p w14:paraId="352E41F6" w14:textId="52393F8F" w:rsidR="00D035D9" w:rsidRPr="00491B24" w:rsidRDefault="00D035D9" w:rsidP="00D035D9">
      <w:pPr>
        <w:rPr>
          <w:sz w:val="24"/>
        </w:rPr>
      </w:pPr>
      <w:r w:rsidRPr="00491B24">
        <w:rPr>
          <w:sz w:val="24"/>
        </w:rPr>
        <w:t xml:space="preserve">Master switch:4 driver control switches + lock or unlock switch </w:t>
      </w:r>
    </w:p>
    <w:p w14:paraId="79482E15" w14:textId="7876E31F" w:rsidR="00937B09" w:rsidRDefault="00937B09" w:rsidP="00D035D9"/>
    <w:p w14:paraId="03F41F17" w14:textId="01821894" w:rsidR="00937B09" w:rsidRDefault="00491B24" w:rsidP="00D035D9">
      <w:r>
        <w:rPr>
          <w:noProof/>
        </w:rPr>
        <w:drawing>
          <wp:inline distT="0" distB="0" distL="0" distR="0" wp14:anchorId="534D6DEE" wp14:editId="76F59EB5">
            <wp:extent cx="2619375" cy="1743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jfif"/>
                    <pic:cNvPicPr/>
                  </pic:nvPicPr>
                  <pic:blipFill>
                    <a:blip r:embed="rId30">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728F3A8A" w14:textId="406CD1EC" w:rsidR="00937B09" w:rsidRDefault="00937B09" w:rsidP="00D035D9"/>
    <w:p w14:paraId="29BE2C71" w14:textId="30114718" w:rsidR="00937B09" w:rsidRDefault="00937B09" w:rsidP="00D035D9"/>
    <w:p w14:paraId="21E13E6C" w14:textId="77777777" w:rsidR="00937B09" w:rsidRDefault="00937B09" w:rsidP="00D035D9"/>
    <w:p w14:paraId="4AA55182" w14:textId="3C6D0CD2" w:rsidR="00D035D9" w:rsidRPr="00491B24" w:rsidRDefault="00937B09" w:rsidP="00D035D9">
      <w:r w:rsidRPr="00491B24">
        <w:t>S</w:t>
      </w:r>
      <w:r w:rsidR="00D035D9" w:rsidRPr="00491B24">
        <w:t>witch:3 passenger switch</w:t>
      </w:r>
    </w:p>
    <w:p w14:paraId="3E91B3E6" w14:textId="70536BE1" w:rsidR="00491B24" w:rsidRDefault="00491B24" w:rsidP="00D035D9">
      <w:r>
        <w:rPr>
          <w:noProof/>
        </w:rPr>
        <w:drawing>
          <wp:inline distT="0" distB="0" distL="0" distR="0" wp14:anchorId="4B5E7E83" wp14:editId="03285776">
            <wp:extent cx="2619375" cy="1743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1).jfif"/>
                    <pic:cNvPicPr/>
                  </pic:nvPicPr>
                  <pic:blipFill>
                    <a:blip r:embed="rId3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4334CB95" w14:textId="7195008E" w:rsidR="00D035D9" w:rsidRDefault="00D035D9" w:rsidP="00D035D9"/>
    <w:p w14:paraId="4A28EC93" w14:textId="0F5547DB" w:rsidR="00626D32" w:rsidRDefault="00626D32" w:rsidP="004F15B6"/>
    <w:p w14:paraId="55B26430" w14:textId="0BCDA86C" w:rsidR="00D035D9" w:rsidRDefault="00D035D9" w:rsidP="004F15B6"/>
    <w:p w14:paraId="7CA45EE1" w14:textId="5A7F06D0" w:rsidR="00937B09" w:rsidRDefault="00937B09" w:rsidP="004F15B6"/>
    <w:p w14:paraId="56354529" w14:textId="387DA648" w:rsidR="00937B09" w:rsidRDefault="00937B09" w:rsidP="004F15B6"/>
    <w:p w14:paraId="4760EEB3" w14:textId="52BBE334" w:rsidR="00937B09" w:rsidRDefault="00937B09" w:rsidP="004F15B6"/>
    <w:p w14:paraId="0D082C11" w14:textId="7ADE7FC9" w:rsidR="00937B09" w:rsidRDefault="00937B09" w:rsidP="004F15B6"/>
    <w:p w14:paraId="44D947D7" w14:textId="2CFEEC1A" w:rsidR="00937B09" w:rsidRDefault="00937B09" w:rsidP="004F15B6"/>
    <w:p w14:paraId="4AB4664E" w14:textId="2345956F" w:rsidR="00937B09" w:rsidRDefault="00937B09" w:rsidP="004F15B6"/>
    <w:p w14:paraId="3F8277D9" w14:textId="75F370FD" w:rsidR="00937B09" w:rsidRDefault="00937B09" w:rsidP="004F15B6"/>
    <w:p w14:paraId="17428270" w14:textId="59A00F35" w:rsidR="00937B09" w:rsidRDefault="00937B09" w:rsidP="004F15B6"/>
    <w:p w14:paraId="4D4F6802" w14:textId="5F7CD1E2" w:rsidR="00491B24" w:rsidRDefault="00491B24" w:rsidP="00D234D3">
      <w:pPr>
        <w:ind w:firstLine="0"/>
      </w:pPr>
    </w:p>
    <w:p w14:paraId="2A7EB7D2" w14:textId="3536C970" w:rsidR="00937B09" w:rsidRDefault="00937B09" w:rsidP="004F15B6"/>
    <w:p w14:paraId="317244F1" w14:textId="77777777" w:rsidR="00C75C13" w:rsidRDefault="00C75C13" w:rsidP="004F15B6"/>
    <w:p w14:paraId="5E802A87" w14:textId="0E3B181A" w:rsidR="00D035D9" w:rsidRDefault="00D035D9" w:rsidP="004F15B6">
      <w:r>
        <w:t>Sensors:</w:t>
      </w:r>
      <w:r w:rsidR="00C75C13">
        <w:t xml:space="preserve">  Current Sensor to measure the resistance on motor, to detect the presence of object.</w:t>
      </w:r>
    </w:p>
    <w:p w14:paraId="0C185173" w14:textId="31E99C27" w:rsidR="00C75C13" w:rsidRDefault="00C75C13" w:rsidP="004F15B6"/>
    <w:p w14:paraId="51262F0F" w14:textId="77777777" w:rsidR="00C75A3A" w:rsidRDefault="00834F1D" w:rsidP="00C75A3A">
      <w:pPr>
        <w:keepNext/>
      </w:pPr>
      <w:r>
        <w:rPr>
          <w:noProof/>
        </w:rPr>
        <w:lastRenderedPageBreak/>
        <w:drawing>
          <wp:inline distT="0" distB="0" distL="0" distR="0" wp14:anchorId="482AA05A" wp14:editId="2E4101FD">
            <wp:extent cx="4172532" cy="561100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l_sensor.PNG"/>
                    <pic:cNvPicPr/>
                  </pic:nvPicPr>
                  <pic:blipFill>
                    <a:blip r:embed="rId32">
                      <a:extLst>
                        <a:ext uri="{28A0092B-C50C-407E-A947-70E740481C1C}">
                          <a14:useLocalDpi xmlns:a14="http://schemas.microsoft.com/office/drawing/2010/main" val="0"/>
                        </a:ext>
                      </a:extLst>
                    </a:blip>
                    <a:stretch>
                      <a:fillRect/>
                    </a:stretch>
                  </pic:blipFill>
                  <pic:spPr>
                    <a:xfrm>
                      <a:off x="0" y="0"/>
                      <a:ext cx="4172532" cy="5611008"/>
                    </a:xfrm>
                    <a:prstGeom prst="rect">
                      <a:avLst/>
                    </a:prstGeom>
                  </pic:spPr>
                </pic:pic>
              </a:graphicData>
            </a:graphic>
          </wp:inline>
        </w:drawing>
      </w:r>
    </w:p>
    <w:p w14:paraId="6A185444" w14:textId="4CFB793E" w:rsidR="00C75C13" w:rsidRDefault="00C75A3A" w:rsidP="00C75A3A">
      <w:pPr>
        <w:pStyle w:val="Caption"/>
      </w:pPr>
      <w:r>
        <w:t xml:space="preserve">Figure </w:t>
      </w:r>
      <w:fldSimple w:instr=" SEQ Figure \* ARABIC ">
        <w:r>
          <w:rPr>
            <w:noProof/>
          </w:rPr>
          <w:t>1</w:t>
        </w:r>
      </w:fldSimple>
      <w:r>
        <w:t>:Hall effect datasheet</w:t>
      </w:r>
    </w:p>
    <w:p w14:paraId="019444BD" w14:textId="283C612D" w:rsidR="00834F1D" w:rsidRDefault="00834F1D" w:rsidP="004F15B6"/>
    <w:p w14:paraId="2F68B92A" w14:textId="60188153" w:rsidR="00834F1D" w:rsidRDefault="00834F1D" w:rsidP="004F15B6"/>
    <w:p w14:paraId="27264258" w14:textId="1193E01A" w:rsidR="00834F1D" w:rsidRDefault="00834F1D" w:rsidP="004F15B6"/>
    <w:p w14:paraId="710904C2" w14:textId="0E6DE2F0" w:rsidR="00834F1D" w:rsidRDefault="00834F1D" w:rsidP="004F15B6"/>
    <w:p w14:paraId="28A7CB8F" w14:textId="775668EE" w:rsidR="00491B24" w:rsidRDefault="00491B24" w:rsidP="004F15B6"/>
    <w:p w14:paraId="49046CE5" w14:textId="77777777" w:rsidR="00491B24" w:rsidRDefault="00491B24" w:rsidP="004F15B6"/>
    <w:p w14:paraId="4DC8877F" w14:textId="77777777" w:rsidR="00834F1D" w:rsidRDefault="00834F1D" w:rsidP="004F15B6"/>
    <w:p w14:paraId="184441D3" w14:textId="0504248B" w:rsidR="00834F1D" w:rsidRDefault="00834F1D" w:rsidP="004F15B6"/>
    <w:p w14:paraId="0AFA8F2A" w14:textId="2D910275" w:rsidR="00834F1D" w:rsidRDefault="00834F1D" w:rsidP="004F15B6"/>
    <w:p w14:paraId="2F180411" w14:textId="21AF85EA" w:rsidR="00491B24" w:rsidRDefault="00491B24" w:rsidP="004F15B6"/>
    <w:p w14:paraId="65B12345" w14:textId="77777777" w:rsidR="00491B24" w:rsidRDefault="00491B24" w:rsidP="004F15B6"/>
    <w:p w14:paraId="35BD7D53" w14:textId="77777777" w:rsidR="00834F1D" w:rsidRDefault="00834F1D" w:rsidP="004F15B6"/>
    <w:tbl>
      <w:tblPr>
        <w:tblStyle w:val="TableGrid"/>
        <w:tblW w:w="0" w:type="auto"/>
        <w:tblLook w:val="04A0" w:firstRow="1" w:lastRow="0" w:firstColumn="1" w:lastColumn="0" w:noHBand="0" w:noVBand="1"/>
      </w:tblPr>
      <w:tblGrid>
        <w:gridCol w:w="2540"/>
        <w:gridCol w:w="2540"/>
        <w:gridCol w:w="2540"/>
        <w:gridCol w:w="2540"/>
      </w:tblGrid>
      <w:tr w:rsidR="00C75C13" w14:paraId="7BECCE3E" w14:textId="77777777" w:rsidTr="00C75C13">
        <w:tc>
          <w:tcPr>
            <w:tcW w:w="2540" w:type="dxa"/>
          </w:tcPr>
          <w:p w14:paraId="630F9FF6" w14:textId="6623C90C" w:rsidR="00C75C13" w:rsidRDefault="00C75C13" w:rsidP="004F15B6">
            <w:pPr>
              <w:ind w:firstLine="0"/>
            </w:pPr>
            <w:r>
              <w:lastRenderedPageBreak/>
              <w:t>Sensor name</w:t>
            </w:r>
          </w:p>
        </w:tc>
        <w:tc>
          <w:tcPr>
            <w:tcW w:w="2540" w:type="dxa"/>
          </w:tcPr>
          <w:p w14:paraId="0E12BCCB" w14:textId="3AB4B848" w:rsidR="00C75C13" w:rsidRDefault="00C75C13" w:rsidP="004F15B6">
            <w:pPr>
              <w:ind w:firstLine="0"/>
            </w:pPr>
            <w:r>
              <w:t>Hall effect sensor</w:t>
            </w:r>
          </w:p>
        </w:tc>
        <w:tc>
          <w:tcPr>
            <w:tcW w:w="2540" w:type="dxa"/>
          </w:tcPr>
          <w:p w14:paraId="7FE16141" w14:textId="42EC714F" w:rsidR="00C75C13" w:rsidRDefault="00834F1D" w:rsidP="004F15B6">
            <w:pPr>
              <w:ind w:firstLine="0"/>
            </w:pPr>
            <w:r w:rsidRPr="00834F1D">
              <w:t>MK15 Series Reed Sensor</w:t>
            </w:r>
          </w:p>
        </w:tc>
        <w:tc>
          <w:tcPr>
            <w:tcW w:w="2540" w:type="dxa"/>
          </w:tcPr>
          <w:p w14:paraId="045CEC95" w14:textId="5CB19A3A" w:rsidR="00C75C13" w:rsidRDefault="00C75C13" w:rsidP="004F15B6">
            <w:pPr>
              <w:ind w:firstLine="0"/>
            </w:pPr>
            <w:r>
              <w:t>ACS712 Current Sensor</w:t>
            </w:r>
          </w:p>
        </w:tc>
      </w:tr>
      <w:tr w:rsidR="00C75C13" w14:paraId="056AD3A4" w14:textId="77777777" w:rsidTr="00C75C13">
        <w:tc>
          <w:tcPr>
            <w:tcW w:w="2540" w:type="dxa"/>
          </w:tcPr>
          <w:p w14:paraId="4DDD65AB" w14:textId="77777777" w:rsidR="00C75C13" w:rsidRDefault="00C75C13" w:rsidP="004F15B6">
            <w:pPr>
              <w:ind w:firstLine="0"/>
            </w:pPr>
          </w:p>
          <w:p w14:paraId="536A1613" w14:textId="433FB907" w:rsidR="00C75C13" w:rsidRDefault="00C75C13" w:rsidP="004F15B6">
            <w:pPr>
              <w:ind w:firstLine="0"/>
            </w:pPr>
            <w:r>
              <w:t xml:space="preserve">Operating </w:t>
            </w:r>
          </w:p>
        </w:tc>
        <w:tc>
          <w:tcPr>
            <w:tcW w:w="2540" w:type="dxa"/>
          </w:tcPr>
          <w:p w14:paraId="46B1109E" w14:textId="69789E9F" w:rsidR="00C75C13" w:rsidRDefault="00C75C13" w:rsidP="004F15B6">
            <w:pPr>
              <w:ind w:firstLine="0"/>
            </w:pPr>
          </w:p>
        </w:tc>
        <w:tc>
          <w:tcPr>
            <w:tcW w:w="2540" w:type="dxa"/>
          </w:tcPr>
          <w:p w14:paraId="11D74D0D" w14:textId="77777777" w:rsidR="00C75C13" w:rsidRDefault="00C75C13" w:rsidP="004F15B6">
            <w:pPr>
              <w:ind w:firstLine="0"/>
            </w:pPr>
          </w:p>
        </w:tc>
        <w:tc>
          <w:tcPr>
            <w:tcW w:w="2540" w:type="dxa"/>
          </w:tcPr>
          <w:p w14:paraId="0BB3A26D" w14:textId="77777777" w:rsidR="00C75C13" w:rsidRDefault="00C75C13" w:rsidP="004F15B6">
            <w:pPr>
              <w:ind w:firstLine="0"/>
            </w:pPr>
          </w:p>
        </w:tc>
      </w:tr>
      <w:tr w:rsidR="00C75C13" w14:paraId="6C69E811" w14:textId="77777777" w:rsidTr="00C75C13">
        <w:tc>
          <w:tcPr>
            <w:tcW w:w="2540" w:type="dxa"/>
          </w:tcPr>
          <w:p w14:paraId="76AD28A3" w14:textId="6FB63FD3" w:rsidR="00C75C13" w:rsidRDefault="00C75C13" w:rsidP="004F15B6">
            <w:pPr>
              <w:ind w:firstLine="0"/>
            </w:pPr>
            <w:r>
              <w:t>Characteristics</w:t>
            </w:r>
          </w:p>
          <w:p w14:paraId="7D90492D" w14:textId="2C168305" w:rsidR="00C75C13" w:rsidRDefault="00C75C13" w:rsidP="004F15B6">
            <w:pPr>
              <w:ind w:firstLine="0"/>
            </w:pPr>
          </w:p>
        </w:tc>
        <w:tc>
          <w:tcPr>
            <w:tcW w:w="2540" w:type="dxa"/>
          </w:tcPr>
          <w:p w14:paraId="6E45FC36" w14:textId="27DDA85A" w:rsidR="00C75C13" w:rsidRDefault="00C75C13" w:rsidP="004F15B6">
            <w:pPr>
              <w:ind w:firstLine="0"/>
            </w:pPr>
          </w:p>
        </w:tc>
        <w:tc>
          <w:tcPr>
            <w:tcW w:w="2540" w:type="dxa"/>
          </w:tcPr>
          <w:p w14:paraId="0DE9A852" w14:textId="77777777" w:rsidR="00C75C13" w:rsidRDefault="00C75C13" w:rsidP="004F15B6">
            <w:pPr>
              <w:ind w:firstLine="0"/>
            </w:pPr>
          </w:p>
        </w:tc>
        <w:tc>
          <w:tcPr>
            <w:tcW w:w="2540" w:type="dxa"/>
          </w:tcPr>
          <w:p w14:paraId="57EAF946" w14:textId="77777777" w:rsidR="00C75C13" w:rsidRDefault="00C75C13" w:rsidP="004F15B6">
            <w:pPr>
              <w:ind w:firstLine="0"/>
            </w:pPr>
          </w:p>
        </w:tc>
      </w:tr>
      <w:tr w:rsidR="00C75C13" w14:paraId="60625DD1" w14:textId="77777777" w:rsidTr="00C75C13">
        <w:tc>
          <w:tcPr>
            <w:tcW w:w="2540" w:type="dxa"/>
          </w:tcPr>
          <w:p w14:paraId="0B8E648B" w14:textId="602C8896" w:rsidR="00C75C13" w:rsidRDefault="00C75C13" w:rsidP="004F15B6">
            <w:pPr>
              <w:ind w:firstLine="0"/>
            </w:pPr>
            <w:r>
              <w:t>Scale Factor</w:t>
            </w:r>
          </w:p>
          <w:p w14:paraId="72CD08AC" w14:textId="7502E815" w:rsidR="00C75C13" w:rsidRDefault="00C75C13" w:rsidP="004F15B6">
            <w:pPr>
              <w:ind w:firstLine="0"/>
            </w:pPr>
          </w:p>
        </w:tc>
        <w:tc>
          <w:tcPr>
            <w:tcW w:w="2540" w:type="dxa"/>
          </w:tcPr>
          <w:p w14:paraId="35F8B4C2" w14:textId="2354444D" w:rsidR="00C75C13" w:rsidRDefault="00C75C13" w:rsidP="004F15B6">
            <w:pPr>
              <w:ind w:firstLine="0"/>
            </w:pPr>
          </w:p>
        </w:tc>
        <w:tc>
          <w:tcPr>
            <w:tcW w:w="2540" w:type="dxa"/>
          </w:tcPr>
          <w:p w14:paraId="213B5590" w14:textId="77777777" w:rsidR="00C75C13" w:rsidRDefault="00C75C13" w:rsidP="004F15B6">
            <w:pPr>
              <w:ind w:firstLine="0"/>
            </w:pPr>
          </w:p>
        </w:tc>
        <w:tc>
          <w:tcPr>
            <w:tcW w:w="2540" w:type="dxa"/>
          </w:tcPr>
          <w:p w14:paraId="7C4E3C0B" w14:textId="77777777" w:rsidR="00C75C13" w:rsidRDefault="00C75C13" w:rsidP="004F15B6">
            <w:pPr>
              <w:ind w:firstLine="0"/>
            </w:pPr>
          </w:p>
        </w:tc>
      </w:tr>
      <w:tr w:rsidR="00C75C13" w14:paraId="0CED8B2D" w14:textId="77777777" w:rsidTr="00C75C13">
        <w:tc>
          <w:tcPr>
            <w:tcW w:w="2540" w:type="dxa"/>
          </w:tcPr>
          <w:p w14:paraId="5D8B99FB" w14:textId="77777777" w:rsidR="00C75C13" w:rsidRDefault="00C75C13" w:rsidP="004F15B6">
            <w:pPr>
              <w:ind w:firstLine="0"/>
            </w:pPr>
          </w:p>
          <w:p w14:paraId="34114146" w14:textId="4918F569" w:rsidR="00C75C13" w:rsidRDefault="00C75C13" w:rsidP="004F15B6">
            <w:pPr>
              <w:ind w:firstLine="0"/>
            </w:pPr>
          </w:p>
        </w:tc>
        <w:tc>
          <w:tcPr>
            <w:tcW w:w="2540" w:type="dxa"/>
          </w:tcPr>
          <w:p w14:paraId="38B60374" w14:textId="3ED2B25C" w:rsidR="00C75C13" w:rsidRDefault="00C75C13" w:rsidP="004F15B6">
            <w:pPr>
              <w:ind w:firstLine="0"/>
            </w:pPr>
          </w:p>
        </w:tc>
        <w:tc>
          <w:tcPr>
            <w:tcW w:w="2540" w:type="dxa"/>
          </w:tcPr>
          <w:p w14:paraId="39AF3B87" w14:textId="77777777" w:rsidR="00C75C13" w:rsidRDefault="00C75C13" w:rsidP="004F15B6">
            <w:pPr>
              <w:ind w:firstLine="0"/>
            </w:pPr>
          </w:p>
        </w:tc>
        <w:tc>
          <w:tcPr>
            <w:tcW w:w="2540" w:type="dxa"/>
          </w:tcPr>
          <w:p w14:paraId="128B8156" w14:textId="77777777" w:rsidR="00C75C13" w:rsidRDefault="00C75C13" w:rsidP="004F15B6">
            <w:pPr>
              <w:ind w:firstLine="0"/>
            </w:pPr>
          </w:p>
        </w:tc>
      </w:tr>
      <w:tr w:rsidR="00C75C13" w14:paraId="65662269" w14:textId="77777777" w:rsidTr="00C75C13">
        <w:tc>
          <w:tcPr>
            <w:tcW w:w="2540" w:type="dxa"/>
          </w:tcPr>
          <w:p w14:paraId="6FF7E12B" w14:textId="77777777" w:rsidR="00C75C13" w:rsidRDefault="00C75C13" w:rsidP="004F15B6">
            <w:pPr>
              <w:ind w:firstLine="0"/>
            </w:pPr>
          </w:p>
          <w:p w14:paraId="056F7EFA" w14:textId="145DDD1A" w:rsidR="00C75C13" w:rsidRDefault="00C75C13" w:rsidP="004F15B6">
            <w:pPr>
              <w:ind w:firstLine="0"/>
            </w:pPr>
          </w:p>
        </w:tc>
        <w:tc>
          <w:tcPr>
            <w:tcW w:w="2540" w:type="dxa"/>
          </w:tcPr>
          <w:p w14:paraId="1000E30A" w14:textId="1501E9B5" w:rsidR="00C75C13" w:rsidRDefault="00C75C13" w:rsidP="004F15B6">
            <w:pPr>
              <w:ind w:firstLine="0"/>
            </w:pPr>
          </w:p>
        </w:tc>
        <w:tc>
          <w:tcPr>
            <w:tcW w:w="2540" w:type="dxa"/>
          </w:tcPr>
          <w:p w14:paraId="0D12B820" w14:textId="77777777" w:rsidR="00C75C13" w:rsidRDefault="00C75C13" w:rsidP="004F15B6">
            <w:pPr>
              <w:ind w:firstLine="0"/>
            </w:pPr>
          </w:p>
        </w:tc>
        <w:tc>
          <w:tcPr>
            <w:tcW w:w="2540" w:type="dxa"/>
          </w:tcPr>
          <w:p w14:paraId="222E4DA9" w14:textId="77777777" w:rsidR="00C75C13" w:rsidRDefault="00C75C13" w:rsidP="004F15B6">
            <w:pPr>
              <w:ind w:firstLine="0"/>
            </w:pPr>
          </w:p>
        </w:tc>
      </w:tr>
    </w:tbl>
    <w:p w14:paraId="0425FBA1" w14:textId="77777777" w:rsidR="00C75C13" w:rsidRDefault="00C75C13" w:rsidP="004F15B6"/>
    <w:p w14:paraId="25976F2E" w14:textId="32922549" w:rsidR="00D035D9" w:rsidRDefault="00D035D9" w:rsidP="004F15B6"/>
    <w:p w14:paraId="5CE0AAF9" w14:textId="2AE0B851" w:rsidR="00C75C13" w:rsidRDefault="00834F1D" w:rsidP="004F15B6">
      <w:r>
        <w:t>Motor:</w:t>
      </w:r>
    </w:p>
    <w:p w14:paraId="0A0BCDA0" w14:textId="003E9600" w:rsidR="00491B24" w:rsidRDefault="00491B24" w:rsidP="004F15B6"/>
    <w:p w14:paraId="7C0D3D76" w14:textId="55E83AD5" w:rsidR="00491B24" w:rsidRDefault="00491B24" w:rsidP="004F15B6">
      <w:r>
        <w:rPr>
          <w:noProof/>
        </w:rPr>
        <w:drawing>
          <wp:inline distT="0" distB="0" distL="0" distR="0" wp14:anchorId="4925CEFA" wp14:editId="48057EC2">
            <wp:extent cx="3771768" cy="2492375"/>
            <wp:effectExtent l="0" t="0" r="63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PNG"/>
                    <pic:cNvPicPr/>
                  </pic:nvPicPr>
                  <pic:blipFill rotWithShape="1">
                    <a:blip r:embed="rId33">
                      <a:extLst>
                        <a:ext uri="{28A0092B-C50C-407E-A947-70E740481C1C}">
                          <a14:useLocalDpi xmlns:a14="http://schemas.microsoft.com/office/drawing/2010/main" val="0"/>
                        </a:ext>
                      </a:extLst>
                    </a:blip>
                    <a:srcRect l="1211" t="11894"/>
                    <a:stretch/>
                  </pic:blipFill>
                  <pic:spPr bwMode="auto">
                    <a:xfrm>
                      <a:off x="0" y="0"/>
                      <a:ext cx="3782762" cy="2499640"/>
                    </a:xfrm>
                    <a:prstGeom prst="rect">
                      <a:avLst/>
                    </a:prstGeom>
                    <a:ln>
                      <a:noFill/>
                    </a:ln>
                    <a:extLst>
                      <a:ext uri="{53640926-AAD7-44D8-BBD7-CCE9431645EC}">
                        <a14:shadowObscured xmlns:a14="http://schemas.microsoft.com/office/drawing/2010/main"/>
                      </a:ext>
                    </a:extLst>
                  </pic:spPr>
                </pic:pic>
              </a:graphicData>
            </a:graphic>
          </wp:inline>
        </w:drawing>
      </w:r>
    </w:p>
    <w:p w14:paraId="544E2BFA" w14:textId="77777777" w:rsidR="00491B24" w:rsidRPr="00491B24" w:rsidRDefault="00491B24" w:rsidP="00491B24">
      <w:pPr>
        <w:numPr>
          <w:ilvl w:val="0"/>
          <w:numId w:val="11"/>
        </w:numPr>
        <w:shd w:val="clear" w:color="auto" w:fill="FEFEFE"/>
        <w:spacing w:before="120" w:after="100" w:afterAutospacing="1"/>
        <w:ind w:left="0"/>
        <w:rPr>
          <w:rFonts w:ascii="Helvetica" w:hAnsi="Helvetica"/>
          <w:color w:val="525155"/>
          <w:sz w:val="24"/>
          <w:szCs w:val="24"/>
          <w:lang w:bidi="ar-SA"/>
        </w:rPr>
      </w:pPr>
      <w:r w:rsidRPr="00491B24">
        <w:rPr>
          <w:rFonts w:ascii="Helvetica" w:hAnsi="Helvetica"/>
          <w:color w:val="525155"/>
          <w:sz w:val="24"/>
          <w:szCs w:val="24"/>
          <w:lang w:bidi="ar-SA"/>
        </w:rPr>
        <w:t>Voltage Rating: 12VDC</w:t>
      </w:r>
    </w:p>
    <w:p w14:paraId="55F9F1AE" w14:textId="77777777" w:rsidR="00491B24" w:rsidRPr="00491B24" w:rsidRDefault="00491B24" w:rsidP="00491B24">
      <w:pPr>
        <w:numPr>
          <w:ilvl w:val="0"/>
          <w:numId w:val="11"/>
        </w:numPr>
        <w:shd w:val="clear" w:color="auto" w:fill="FEFEFE"/>
        <w:spacing w:before="120" w:after="100" w:afterAutospacing="1"/>
        <w:ind w:left="0"/>
        <w:rPr>
          <w:rFonts w:ascii="Helvetica" w:hAnsi="Helvetica"/>
          <w:color w:val="525155"/>
          <w:sz w:val="24"/>
          <w:szCs w:val="24"/>
          <w:lang w:bidi="ar-SA"/>
        </w:rPr>
      </w:pPr>
      <w:r w:rsidRPr="00491B24">
        <w:rPr>
          <w:rFonts w:ascii="Helvetica" w:hAnsi="Helvetica"/>
          <w:color w:val="525155"/>
          <w:sz w:val="24"/>
          <w:szCs w:val="24"/>
          <w:lang w:bidi="ar-SA"/>
        </w:rPr>
        <w:t>No load Speed:  85 ± 15RPM</w:t>
      </w:r>
    </w:p>
    <w:p w14:paraId="3ABA8790" w14:textId="6E2D63CF" w:rsidR="00834F1D" w:rsidRDefault="00834F1D" w:rsidP="004F15B6"/>
    <w:p w14:paraId="5E5ADF54" w14:textId="25EEE5C5" w:rsidR="00834F1D" w:rsidRDefault="00834F1D" w:rsidP="004F15B6"/>
    <w:p w14:paraId="58F190A1" w14:textId="5CE83D00" w:rsidR="00834F1D" w:rsidRDefault="00834F1D" w:rsidP="004F15B6"/>
    <w:p w14:paraId="54790F47" w14:textId="00AEA35F" w:rsidR="00491B24" w:rsidRDefault="00491B24" w:rsidP="004F15B6"/>
    <w:p w14:paraId="46BE1980" w14:textId="52A9D72C" w:rsidR="00491B24" w:rsidRDefault="00491B24" w:rsidP="004F15B6"/>
    <w:p w14:paraId="58B0A5C6" w14:textId="54EE48AA" w:rsidR="00491B24" w:rsidRDefault="00491B24" w:rsidP="004F15B6"/>
    <w:p w14:paraId="2875A433" w14:textId="3BAF2A98" w:rsidR="008F0167" w:rsidRDefault="008F0167" w:rsidP="008F0167">
      <w:pPr>
        <w:ind w:firstLine="0"/>
      </w:pPr>
    </w:p>
    <w:p w14:paraId="1C1002F5" w14:textId="77777777" w:rsidR="008F0167" w:rsidRDefault="008F0167" w:rsidP="004F15B6"/>
    <w:p w14:paraId="45AD84F9" w14:textId="77BC9F8C" w:rsidR="008F0167" w:rsidRDefault="008F0167" w:rsidP="004F15B6"/>
    <w:p w14:paraId="1A2E3665" w14:textId="77777777" w:rsidR="008F0167" w:rsidRDefault="008F0167" w:rsidP="008F0167">
      <w:pPr>
        <w:pStyle w:val="Heading2"/>
      </w:pPr>
      <w:bookmarkStart w:id="9" w:name="_Toc67300310"/>
      <w:r>
        <w:t>My features</w:t>
      </w:r>
      <w:bookmarkEnd w:id="9"/>
    </w:p>
    <w:p w14:paraId="79E9736A" w14:textId="77777777" w:rsidR="008F0167" w:rsidRDefault="008F0167" w:rsidP="008F0167">
      <w:pPr>
        <w:pStyle w:val="ListParagraph"/>
        <w:numPr>
          <w:ilvl w:val="0"/>
          <w:numId w:val="19"/>
        </w:numPr>
      </w:pPr>
      <w:r>
        <w:lastRenderedPageBreak/>
        <w:t>Anti-Pinch operation.</w:t>
      </w:r>
    </w:p>
    <w:p w14:paraId="0BFDA897" w14:textId="77777777" w:rsidR="008F0167" w:rsidRDefault="008F0167" w:rsidP="008F0167">
      <w:pPr>
        <w:pStyle w:val="ListParagraph"/>
        <w:numPr>
          <w:ilvl w:val="0"/>
          <w:numId w:val="19"/>
        </w:numPr>
      </w:pPr>
      <w:r>
        <w:t>Express Mode.</w:t>
      </w:r>
    </w:p>
    <w:p w14:paraId="1D395EBB" w14:textId="77777777" w:rsidR="008F0167" w:rsidRDefault="008F0167" w:rsidP="008F0167">
      <w:pPr>
        <w:pStyle w:val="Heading1"/>
      </w:pPr>
      <w:bookmarkStart w:id="10" w:name="_Toc67300311"/>
      <w:r>
        <w:t>Requirements</w:t>
      </w:r>
      <w:bookmarkEnd w:id="10"/>
    </w:p>
    <w:p w14:paraId="3CF3F66A" w14:textId="77777777" w:rsidR="008F0167" w:rsidRDefault="008F0167" w:rsidP="008F0167">
      <w:pPr>
        <w:pStyle w:val="Heading2"/>
      </w:pPr>
      <w:bookmarkStart w:id="11" w:name="_Toc67300312"/>
      <w:r>
        <w:t>High Level Requirements</w:t>
      </w:r>
      <w:bookmarkEnd w:id="11"/>
    </w:p>
    <w:tbl>
      <w:tblPr>
        <w:tblStyle w:val="TableGrid"/>
        <w:tblW w:w="0" w:type="auto"/>
        <w:tblLook w:val="04A0" w:firstRow="1" w:lastRow="0" w:firstColumn="1" w:lastColumn="0" w:noHBand="0" w:noVBand="1"/>
      </w:tblPr>
      <w:tblGrid>
        <w:gridCol w:w="1981"/>
        <w:gridCol w:w="4660"/>
      </w:tblGrid>
      <w:tr w:rsidR="008F0167" w14:paraId="1189CEE7" w14:textId="77777777" w:rsidTr="00C75A3A">
        <w:trPr>
          <w:trHeight w:val="420"/>
        </w:trPr>
        <w:tc>
          <w:tcPr>
            <w:tcW w:w="1981" w:type="dxa"/>
          </w:tcPr>
          <w:p w14:paraId="7641091C" w14:textId="77777777" w:rsidR="008F0167" w:rsidRDefault="008F0167" w:rsidP="0059679F">
            <w:r>
              <w:t>Id</w:t>
            </w:r>
          </w:p>
        </w:tc>
        <w:tc>
          <w:tcPr>
            <w:tcW w:w="4660" w:type="dxa"/>
          </w:tcPr>
          <w:p w14:paraId="380777C0" w14:textId="77777777" w:rsidR="008F0167" w:rsidRDefault="008F0167" w:rsidP="0059679F">
            <w:r>
              <w:t>Description</w:t>
            </w:r>
          </w:p>
        </w:tc>
      </w:tr>
      <w:tr w:rsidR="008F0167" w14:paraId="1C9898FF" w14:textId="77777777" w:rsidTr="00C75A3A">
        <w:trPr>
          <w:trHeight w:val="420"/>
        </w:trPr>
        <w:tc>
          <w:tcPr>
            <w:tcW w:w="1981" w:type="dxa"/>
          </w:tcPr>
          <w:p w14:paraId="6ED338B3" w14:textId="77777777" w:rsidR="008F0167" w:rsidRDefault="008F0167" w:rsidP="0059679F">
            <w:r>
              <w:t>BCM_PW_HL_1</w:t>
            </w:r>
          </w:p>
        </w:tc>
        <w:tc>
          <w:tcPr>
            <w:tcW w:w="4660" w:type="dxa"/>
          </w:tcPr>
          <w:p w14:paraId="3833217D" w14:textId="77777777" w:rsidR="008F0167" w:rsidRDefault="008F0167" w:rsidP="0059679F">
            <w:r>
              <w:t>Express Mode of Operation</w:t>
            </w:r>
          </w:p>
        </w:tc>
      </w:tr>
      <w:tr w:rsidR="008F0167" w14:paraId="4AFE4919" w14:textId="77777777" w:rsidTr="00C75A3A">
        <w:trPr>
          <w:trHeight w:val="441"/>
        </w:trPr>
        <w:tc>
          <w:tcPr>
            <w:tcW w:w="1981" w:type="dxa"/>
          </w:tcPr>
          <w:p w14:paraId="25322749" w14:textId="77777777" w:rsidR="008F0167" w:rsidRDefault="008F0167" w:rsidP="0059679F">
            <w:r>
              <w:t>BCM_PW_HL_2</w:t>
            </w:r>
          </w:p>
        </w:tc>
        <w:tc>
          <w:tcPr>
            <w:tcW w:w="4660" w:type="dxa"/>
          </w:tcPr>
          <w:p w14:paraId="1019DB49" w14:textId="77777777" w:rsidR="008F0167" w:rsidRDefault="008F0167" w:rsidP="0059679F">
            <w:r>
              <w:t>Anti-Pinch Operation</w:t>
            </w:r>
          </w:p>
        </w:tc>
      </w:tr>
      <w:tr w:rsidR="008F0167" w14:paraId="2E18DE66" w14:textId="77777777" w:rsidTr="00C75A3A">
        <w:trPr>
          <w:trHeight w:val="420"/>
        </w:trPr>
        <w:tc>
          <w:tcPr>
            <w:tcW w:w="1981" w:type="dxa"/>
          </w:tcPr>
          <w:p w14:paraId="18472C29" w14:textId="77777777" w:rsidR="008F0167" w:rsidRDefault="008F0167" w:rsidP="0059679F">
            <w:r>
              <w:t>BCM_PW_HL_3</w:t>
            </w:r>
          </w:p>
        </w:tc>
        <w:tc>
          <w:tcPr>
            <w:tcW w:w="4660" w:type="dxa"/>
          </w:tcPr>
          <w:p w14:paraId="7D75DFD5" w14:textId="77777777" w:rsidR="008F0167" w:rsidRDefault="008F0167" w:rsidP="0059679F">
            <w:r>
              <w:t xml:space="preserve">User input </w:t>
            </w:r>
          </w:p>
        </w:tc>
      </w:tr>
    </w:tbl>
    <w:p w14:paraId="4B63A1D7" w14:textId="77777777" w:rsidR="008F0167" w:rsidRDefault="008F0167" w:rsidP="008F0167">
      <w:pPr>
        <w:pStyle w:val="Heading2"/>
      </w:pPr>
      <w:bookmarkStart w:id="12" w:name="_Toc67300313"/>
      <w:r>
        <w:t>Low Level Requirements</w:t>
      </w:r>
      <w:bookmarkEnd w:id="12"/>
    </w:p>
    <w:tbl>
      <w:tblPr>
        <w:tblStyle w:val="TableGrid"/>
        <w:tblW w:w="0" w:type="auto"/>
        <w:tblLook w:val="04A0" w:firstRow="1" w:lastRow="0" w:firstColumn="1" w:lastColumn="0" w:noHBand="0" w:noVBand="1"/>
      </w:tblPr>
      <w:tblGrid>
        <w:gridCol w:w="2148"/>
        <w:gridCol w:w="7567"/>
      </w:tblGrid>
      <w:tr w:rsidR="008F0167" w14:paraId="20F69365" w14:textId="77777777" w:rsidTr="0059679F">
        <w:trPr>
          <w:trHeight w:val="687"/>
        </w:trPr>
        <w:tc>
          <w:tcPr>
            <w:tcW w:w="2148" w:type="dxa"/>
          </w:tcPr>
          <w:p w14:paraId="4844A486" w14:textId="77777777" w:rsidR="008F0167" w:rsidRDefault="008F0167" w:rsidP="0059679F">
            <w:r>
              <w:t>Id</w:t>
            </w:r>
          </w:p>
        </w:tc>
        <w:tc>
          <w:tcPr>
            <w:tcW w:w="7567" w:type="dxa"/>
          </w:tcPr>
          <w:p w14:paraId="0C688658" w14:textId="77777777" w:rsidR="008F0167" w:rsidRDefault="008F0167" w:rsidP="0059679F">
            <w:r>
              <w:t>Description</w:t>
            </w:r>
          </w:p>
        </w:tc>
      </w:tr>
      <w:tr w:rsidR="008F0167" w14:paraId="2B55481A" w14:textId="77777777" w:rsidTr="0059679F">
        <w:trPr>
          <w:trHeight w:val="687"/>
        </w:trPr>
        <w:tc>
          <w:tcPr>
            <w:tcW w:w="2148" w:type="dxa"/>
          </w:tcPr>
          <w:p w14:paraId="2E8150BA" w14:textId="77777777" w:rsidR="008F0167" w:rsidRDefault="008F0167" w:rsidP="0059679F">
            <w:r>
              <w:t>BCM_PW_LL_1</w:t>
            </w:r>
          </w:p>
        </w:tc>
        <w:tc>
          <w:tcPr>
            <w:tcW w:w="7567" w:type="dxa"/>
          </w:tcPr>
          <w:p w14:paraId="3202AA8A" w14:textId="77777777" w:rsidR="008F0167" w:rsidRDefault="008F0167" w:rsidP="0059679F">
            <w:r>
              <w:t xml:space="preserve">Express mode up by pulling up the switch for 50 sec. </w:t>
            </w:r>
          </w:p>
        </w:tc>
      </w:tr>
      <w:tr w:rsidR="008F0167" w14:paraId="3FA3F0C3" w14:textId="77777777" w:rsidTr="0059679F">
        <w:trPr>
          <w:trHeight w:val="722"/>
        </w:trPr>
        <w:tc>
          <w:tcPr>
            <w:tcW w:w="2148" w:type="dxa"/>
          </w:tcPr>
          <w:p w14:paraId="01BBCA5E" w14:textId="77777777" w:rsidR="008F0167" w:rsidRDefault="008F0167" w:rsidP="0059679F">
            <w:r>
              <w:t>BCM_PW_LL_2</w:t>
            </w:r>
          </w:p>
        </w:tc>
        <w:tc>
          <w:tcPr>
            <w:tcW w:w="7567" w:type="dxa"/>
          </w:tcPr>
          <w:p w14:paraId="1C4F1F1D" w14:textId="77777777" w:rsidR="008F0167" w:rsidRDefault="008F0167" w:rsidP="0059679F">
            <w:r>
              <w:t>Express mode down by pressing down the switch for 50 sec.</w:t>
            </w:r>
          </w:p>
          <w:p w14:paraId="22696066" w14:textId="77777777" w:rsidR="008F0167" w:rsidRDefault="008F0167" w:rsidP="0059679F"/>
        </w:tc>
      </w:tr>
      <w:tr w:rsidR="008F0167" w14:paraId="373F6101" w14:textId="77777777" w:rsidTr="0059679F">
        <w:trPr>
          <w:trHeight w:val="687"/>
        </w:trPr>
        <w:tc>
          <w:tcPr>
            <w:tcW w:w="2148" w:type="dxa"/>
          </w:tcPr>
          <w:p w14:paraId="0F583C2A" w14:textId="77777777" w:rsidR="008F0167" w:rsidRDefault="008F0167" w:rsidP="0059679F">
            <w:r>
              <w:t>BCM_PW_LL_3</w:t>
            </w:r>
          </w:p>
        </w:tc>
        <w:tc>
          <w:tcPr>
            <w:tcW w:w="7567" w:type="dxa"/>
          </w:tcPr>
          <w:p w14:paraId="4708CA22" w14:textId="77777777" w:rsidR="008F0167" w:rsidRDefault="008F0167" w:rsidP="0059679F">
            <w:r>
              <w:t>Resistance on motor to detect the presence of object.</w:t>
            </w:r>
          </w:p>
        </w:tc>
      </w:tr>
      <w:tr w:rsidR="008F0167" w14:paraId="488CBB3B" w14:textId="77777777" w:rsidTr="0059679F">
        <w:trPr>
          <w:trHeight w:val="722"/>
        </w:trPr>
        <w:tc>
          <w:tcPr>
            <w:tcW w:w="2148" w:type="dxa"/>
          </w:tcPr>
          <w:p w14:paraId="1579375C" w14:textId="77777777" w:rsidR="008F0167" w:rsidRDefault="008F0167" w:rsidP="0059679F">
            <w:r>
              <w:t>BCM_PW_LL_4</w:t>
            </w:r>
          </w:p>
        </w:tc>
        <w:tc>
          <w:tcPr>
            <w:tcW w:w="7567" w:type="dxa"/>
          </w:tcPr>
          <w:p w14:paraId="664D8FA6" w14:textId="77777777" w:rsidR="008F0167" w:rsidRDefault="008F0167" w:rsidP="0059679F">
            <w:pPr>
              <w:ind w:firstLine="0"/>
            </w:pPr>
            <w:r>
              <w:t>Driver Command is prioritized over Passenger input when both gives   command at same time.</w:t>
            </w:r>
          </w:p>
        </w:tc>
      </w:tr>
      <w:tr w:rsidR="008F0167" w14:paraId="05BB6B72" w14:textId="77777777" w:rsidTr="0059679F">
        <w:trPr>
          <w:trHeight w:val="722"/>
        </w:trPr>
        <w:tc>
          <w:tcPr>
            <w:tcW w:w="2148" w:type="dxa"/>
          </w:tcPr>
          <w:p w14:paraId="59F79DCC" w14:textId="77777777" w:rsidR="008F0167" w:rsidRDefault="008F0167" w:rsidP="0059679F">
            <w:r>
              <w:t>BCM_PW_LL_5</w:t>
            </w:r>
          </w:p>
        </w:tc>
        <w:tc>
          <w:tcPr>
            <w:tcW w:w="7567" w:type="dxa"/>
          </w:tcPr>
          <w:p w14:paraId="0B6D935F" w14:textId="77777777" w:rsidR="008F0167" w:rsidRDefault="008F0167" w:rsidP="0059679F">
            <w:r>
              <w:t>User Input==UP, window goes Up by 25% every 1 sec.</w:t>
            </w:r>
          </w:p>
        </w:tc>
      </w:tr>
      <w:tr w:rsidR="008F0167" w14:paraId="61B41DE6" w14:textId="77777777" w:rsidTr="0059679F">
        <w:trPr>
          <w:trHeight w:val="722"/>
        </w:trPr>
        <w:tc>
          <w:tcPr>
            <w:tcW w:w="2148" w:type="dxa"/>
          </w:tcPr>
          <w:p w14:paraId="0215B648" w14:textId="77777777" w:rsidR="008F0167" w:rsidRDefault="008F0167" w:rsidP="0059679F">
            <w:r>
              <w:t>BCM_PW_LL_6</w:t>
            </w:r>
          </w:p>
        </w:tc>
        <w:tc>
          <w:tcPr>
            <w:tcW w:w="7567" w:type="dxa"/>
          </w:tcPr>
          <w:p w14:paraId="15FE8EAC" w14:textId="77777777" w:rsidR="008F0167" w:rsidRDefault="008F0167" w:rsidP="0059679F">
            <w:r>
              <w:t>User Input==DOWN, window goes Down by 25% every 1 sec.</w:t>
            </w:r>
          </w:p>
        </w:tc>
      </w:tr>
      <w:tr w:rsidR="008F0167" w14:paraId="3ECEFD8E" w14:textId="77777777" w:rsidTr="0059679F">
        <w:trPr>
          <w:trHeight w:val="722"/>
        </w:trPr>
        <w:tc>
          <w:tcPr>
            <w:tcW w:w="2148" w:type="dxa"/>
          </w:tcPr>
          <w:p w14:paraId="55EBE0FD" w14:textId="77777777" w:rsidR="008F0167" w:rsidRDefault="008F0167" w:rsidP="0059679F">
            <w:r>
              <w:t>BCM_PW_LL_7</w:t>
            </w:r>
          </w:p>
        </w:tc>
        <w:tc>
          <w:tcPr>
            <w:tcW w:w="7567" w:type="dxa"/>
          </w:tcPr>
          <w:p w14:paraId="55231AFB" w14:textId="77777777" w:rsidR="008F0167" w:rsidRDefault="008F0167" w:rsidP="0059679F">
            <w:pPr>
              <w:ind w:firstLine="0"/>
            </w:pPr>
            <w:r>
              <w:t>In express mode up, check for armature current of motor. If object present current decreases then open the window fully.</w:t>
            </w:r>
          </w:p>
        </w:tc>
      </w:tr>
      <w:tr w:rsidR="00C75A3A" w14:paraId="695C6369" w14:textId="77777777" w:rsidTr="0059679F">
        <w:trPr>
          <w:trHeight w:val="722"/>
        </w:trPr>
        <w:tc>
          <w:tcPr>
            <w:tcW w:w="2148" w:type="dxa"/>
          </w:tcPr>
          <w:p w14:paraId="090E9B88" w14:textId="77777777" w:rsidR="00C75A3A" w:rsidRDefault="00C75A3A" w:rsidP="0059679F"/>
        </w:tc>
        <w:tc>
          <w:tcPr>
            <w:tcW w:w="7567" w:type="dxa"/>
          </w:tcPr>
          <w:p w14:paraId="107165D5" w14:textId="77777777" w:rsidR="00C75A3A" w:rsidRDefault="00C75A3A" w:rsidP="0059679F">
            <w:pPr>
              <w:ind w:firstLine="0"/>
            </w:pPr>
          </w:p>
        </w:tc>
      </w:tr>
      <w:tr w:rsidR="00C75A3A" w14:paraId="4AC9E260" w14:textId="77777777" w:rsidTr="0059679F">
        <w:trPr>
          <w:trHeight w:val="722"/>
        </w:trPr>
        <w:tc>
          <w:tcPr>
            <w:tcW w:w="2148" w:type="dxa"/>
          </w:tcPr>
          <w:p w14:paraId="442CAFD7" w14:textId="77777777" w:rsidR="00C75A3A" w:rsidRDefault="00C75A3A" w:rsidP="0059679F"/>
          <w:p w14:paraId="0A8E16EF" w14:textId="0BF153E8" w:rsidR="00C75A3A" w:rsidRDefault="00C75A3A" w:rsidP="0059679F"/>
        </w:tc>
        <w:tc>
          <w:tcPr>
            <w:tcW w:w="7567" w:type="dxa"/>
          </w:tcPr>
          <w:p w14:paraId="08128D78" w14:textId="77777777" w:rsidR="00C75A3A" w:rsidRDefault="00C75A3A" w:rsidP="0059679F">
            <w:pPr>
              <w:ind w:firstLine="0"/>
            </w:pPr>
          </w:p>
        </w:tc>
      </w:tr>
    </w:tbl>
    <w:p w14:paraId="1A9E5E1B" w14:textId="4D2BE7DB" w:rsidR="005D1BF3" w:rsidRDefault="008F0167" w:rsidP="008F0167">
      <w:pPr>
        <w:pStyle w:val="Heading2"/>
      </w:pPr>
      <w:bookmarkStart w:id="13" w:name="_Toc67300314"/>
      <w:r>
        <w:t>SWOT Analysis</w:t>
      </w:r>
      <w:bookmarkEnd w:id="13"/>
    </w:p>
    <w:p w14:paraId="488CF29F" w14:textId="77777777" w:rsidR="005D1BF3" w:rsidRDefault="005D1BF3" w:rsidP="005D1BF3"/>
    <w:tbl>
      <w:tblPr>
        <w:tblStyle w:val="TableGrid"/>
        <w:tblW w:w="0" w:type="auto"/>
        <w:tblLook w:val="04A0" w:firstRow="1" w:lastRow="0" w:firstColumn="1" w:lastColumn="0" w:noHBand="0" w:noVBand="1"/>
      </w:tblPr>
      <w:tblGrid>
        <w:gridCol w:w="4675"/>
        <w:gridCol w:w="4675"/>
      </w:tblGrid>
      <w:tr w:rsidR="005D1BF3" w14:paraId="61820DB4" w14:textId="77777777" w:rsidTr="0059679F">
        <w:tc>
          <w:tcPr>
            <w:tcW w:w="4675" w:type="dxa"/>
          </w:tcPr>
          <w:p w14:paraId="62449C2B" w14:textId="77777777" w:rsidR="005D1BF3" w:rsidRDefault="005D1BF3" w:rsidP="0059679F"/>
          <w:p w14:paraId="7D2818BA" w14:textId="77777777" w:rsidR="005D1BF3" w:rsidRDefault="005D1BF3" w:rsidP="0059679F">
            <w:r>
              <w:t xml:space="preserve">Strengths </w:t>
            </w:r>
          </w:p>
          <w:p w14:paraId="0649821F" w14:textId="77777777" w:rsidR="005D1BF3" w:rsidRPr="005D1BF3" w:rsidRDefault="005D1BF3" w:rsidP="005D1BF3">
            <w:pPr>
              <w:numPr>
                <w:ilvl w:val="0"/>
                <w:numId w:val="15"/>
              </w:numPr>
            </w:pPr>
            <w:r w:rsidRPr="005D1BF3">
              <w:t>It allows the driver to control the windows with just the touch of his fingers.</w:t>
            </w:r>
          </w:p>
          <w:p w14:paraId="4D119E20" w14:textId="77777777" w:rsidR="005D1BF3" w:rsidRPr="005D1BF3" w:rsidRDefault="005D1BF3" w:rsidP="005D1BF3">
            <w:pPr>
              <w:numPr>
                <w:ilvl w:val="0"/>
                <w:numId w:val="15"/>
              </w:numPr>
            </w:pPr>
            <w:r w:rsidRPr="005D1BF3">
              <w:t>It allows people with hand injuries or other physical complications to easily operate the windows.</w:t>
            </w:r>
          </w:p>
          <w:p w14:paraId="37EC1AAD" w14:textId="77777777" w:rsidR="005D1BF3" w:rsidRPr="005D1BF3" w:rsidRDefault="005D1BF3" w:rsidP="005D1BF3">
            <w:pPr>
              <w:numPr>
                <w:ilvl w:val="0"/>
                <w:numId w:val="15"/>
              </w:numPr>
            </w:pPr>
            <w:r w:rsidRPr="005D1BF3">
              <w:t>Drivers can easily control the windows even while driving.</w:t>
            </w:r>
          </w:p>
          <w:p w14:paraId="77C82BA5" w14:textId="77777777" w:rsidR="005D1BF3" w:rsidRDefault="005D1BF3" w:rsidP="005D1BF3">
            <w:pPr>
              <w:numPr>
                <w:ilvl w:val="0"/>
                <w:numId w:val="15"/>
              </w:numPr>
            </w:pPr>
            <w:r w:rsidRPr="005D1BF3">
              <w:t>The master power panel in the front also allows the driver to operate all the windows simultaneously, without leaving his seat. This feature is very helpful in case there are children in the back seat.</w:t>
            </w:r>
          </w:p>
          <w:p w14:paraId="553F601C" w14:textId="77777777" w:rsidR="005D1BF3" w:rsidRDefault="005D1BF3" w:rsidP="0059679F"/>
          <w:p w14:paraId="7B570615" w14:textId="77777777" w:rsidR="005D1BF3" w:rsidRDefault="005D1BF3" w:rsidP="0059679F"/>
        </w:tc>
        <w:tc>
          <w:tcPr>
            <w:tcW w:w="4675" w:type="dxa"/>
          </w:tcPr>
          <w:p w14:paraId="549153C1" w14:textId="77777777" w:rsidR="005D1BF3" w:rsidRDefault="005D1BF3" w:rsidP="0059679F"/>
          <w:p w14:paraId="66470454" w14:textId="77777777" w:rsidR="005D1BF3" w:rsidRDefault="005D1BF3" w:rsidP="0059679F">
            <w:r>
              <w:t>Weakness</w:t>
            </w:r>
          </w:p>
          <w:p w14:paraId="4D7DF5F6" w14:textId="77777777" w:rsidR="005D1BF3" w:rsidRPr="005D1BF3" w:rsidRDefault="005D1BF3" w:rsidP="005D1BF3">
            <w:pPr>
              <w:numPr>
                <w:ilvl w:val="0"/>
                <w:numId w:val="15"/>
              </w:numPr>
            </w:pPr>
            <w:r w:rsidRPr="005D1BF3">
              <w:t>Many a times, the window regulator also known as the window track, might stop functioning. This causes a power window failure.</w:t>
            </w:r>
          </w:p>
          <w:p w14:paraId="7451CA56" w14:textId="77777777" w:rsidR="005D1BF3" w:rsidRPr="005D1BF3" w:rsidRDefault="005D1BF3" w:rsidP="005D1BF3">
            <w:pPr>
              <w:numPr>
                <w:ilvl w:val="0"/>
                <w:numId w:val="15"/>
              </w:numPr>
            </w:pPr>
            <w:r w:rsidRPr="005D1BF3">
              <w:t>Power windows might also stop working because of a broken motor, a broken cable pulley, or a broken switch.</w:t>
            </w:r>
          </w:p>
          <w:p w14:paraId="36186907" w14:textId="6AEDBD26" w:rsidR="005D1BF3" w:rsidRDefault="008F0167" w:rsidP="008F0167">
            <w:pPr>
              <w:numPr>
                <w:ilvl w:val="0"/>
                <w:numId w:val="15"/>
              </w:numPr>
            </w:pPr>
            <w:r>
              <w:t>If fails to detect object presence, it may lead to hazard.</w:t>
            </w:r>
          </w:p>
        </w:tc>
      </w:tr>
      <w:tr w:rsidR="005D1BF3" w14:paraId="1449B6A1" w14:textId="77777777" w:rsidTr="0059679F">
        <w:tc>
          <w:tcPr>
            <w:tcW w:w="4675" w:type="dxa"/>
          </w:tcPr>
          <w:p w14:paraId="5554A7BA" w14:textId="77777777" w:rsidR="005D1BF3" w:rsidRDefault="005D1BF3" w:rsidP="0059679F"/>
          <w:p w14:paraId="2BB375A5" w14:textId="77777777" w:rsidR="005D1BF3" w:rsidRDefault="005D1BF3" w:rsidP="0059679F">
            <w:r>
              <w:t xml:space="preserve">Opportunities </w:t>
            </w:r>
          </w:p>
          <w:p w14:paraId="1EB50413" w14:textId="77777777" w:rsidR="005D1BF3" w:rsidRDefault="005D1BF3" w:rsidP="0059679F"/>
          <w:p w14:paraId="216A0B2C" w14:textId="77777777" w:rsidR="005D1BF3" w:rsidRDefault="005D1BF3" w:rsidP="005D1BF3">
            <w:pPr>
              <w:pStyle w:val="ListParagraph"/>
              <w:numPr>
                <w:ilvl w:val="0"/>
                <w:numId w:val="15"/>
              </w:numPr>
            </w:pPr>
            <w:r>
              <w:t>Power Windows can be used in any all the modern vehicle.</w:t>
            </w:r>
          </w:p>
          <w:p w14:paraId="7C3B4849" w14:textId="77777777" w:rsidR="005D1BF3" w:rsidRDefault="005D1BF3" w:rsidP="0059679F">
            <w:pPr>
              <w:pStyle w:val="ListParagraph"/>
            </w:pPr>
          </w:p>
          <w:p w14:paraId="0951064B" w14:textId="77777777" w:rsidR="005D1BF3" w:rsidRDefault="005D1BF3" w:rsidP="0059679F"/>
          <w:p w14:paraId="046B22C6" w14:textId="77777777" w:rsidR="005D1BF3" w:rsidRDefault="005D1BF3" w:rsidP="0059679F"/>
          <w:p w14:paraId="46B240A9" w14:textId="6CEB717E" w:rsidR="005D1BF3" w:rsidRDefault="005D1BF3" w:rsidP="005D1BF3">
            <w:pPr>
              <w:ind w:firstLine="0"/>
            </w:pPr>
          </w:p>
          <w:p w14:paraId="3F675F39" w14:textId="77777777" w:rsidR="005D1BF3" w:rsidRDefault="005D1BF3" w:rsidP="0059679F"/>
          <w:p w14:paraId="7BBCE0A6" w14:textId="77777777" w:rsidR="005D1BF3" w:rsidRDefault="005D1BF3" w:rsidP="0059679F"/>
          <w:p w14:paraId="1803436F" w14:textId="77777777" w:rsidR="005D1BF3" w:rsidRDefault="005D1BF3" w:rsidP="0059679F"/>
        </w:tc>
        <w:tc>
          <w:tcPr>
            <w:tcW w:w="4675" w:type="dxa"/>
          </w:tcPr>
          <w:p w14:paraId="503EA801" w14:textId="77777777" w:rsidR="005D1BF3" w:rsidRDefault="005D1BF3" w:rsidP="0059679F"/>
          <w:p w14:paraId="0EC00E6D" w14:textId="77777777" w:rsidR="005D1BF3" w:rsidRDefault="005D1BF3" w:rsidP="0059679F">
            <w:r>
              <w:t>Threats</w:t>
            </w:r>
          </w:p>
          <w:p w14:paraId="3994984B" w14:textId="77777777" w:rsidR="005D1BF3" w:rsidRDefault="005D1BF3" w:rsidP="005D1BF3">
            <w:pPr>
              <w:pStyle w:val="ListParagraph"/>
              <w:ind w:firstLine="0"/>
            </w:pPr>
          </w:p>
          <w:p w14:paraId="3D0AFB81" w14:textId="44BD788F" w:rsidR="005D1BF3" w:rsidRDefault="005D1BF3" w:rsidP="005D1BF3">
            <w:pPr>
              <w:pStyle w:val="ListParagraph"/>
              <w:numPr>
                <w:ilvl w:val="0"/>
                <w:numId w:val="15"/>
              </w:numPr>
            </w:pPr>
            <w:r>
              <w:t xml:space="preserve">Every Day New </w:t>
            </w:r>
            <w:r w:rsidR="008F0167">
              <w:t>feature</w:t>
            </w:r>
            <w:r>
              <w:t xml:space="preserve"> are getting added.</w:t>
            </w:r>
          </w:p>
          <w:p w14:paraId="78F619D3" w14:textId="2F2517B3" w:rsidR="008F0167" w:rsidRDefault="008F0167" w:rsidP="008F0167">
            <w:pPr>
              <w:pStyle w:val="ListParagraph"/>
              <w:ind w:firstLine="0"/>
            </w:pPr>
          </w:p>
        </w:tc>
      </w:tr>
    </w:tbl>
    <w:p w14:paraId="6AF00571" w14:textId="77777777" w:rsidR="005D1BF3" w:rsidRDefault="005D1BF3" w:rsidP="005D1BF3"/>
    <w:p w14:paraId="6480F385" w14:textId="77777777" w:rsidR="005D1BF3" w:rsidRDefault="005D1BF3" w:rsidP="004F15B6"/>
    <w:p w14:paraId="2A4148C6" w14:textId="7B8DC259" w:rsidR="005D1BF3" w:rsidRDefault="005D1BF3" w:rsidP="004F15B6"/>
    <w:p w14:paraId="0865D2C9" w14:textId="40BFF903" w:rsidR="005D1BF3" w:rsidRDefault="005D1BF3" w:rsidP="004F15B6"/>
    <w:p w14:paraId="1FC0AEAD" w14:textId="2A4FCFB1" w:rsidR="005D1BF3" w:rsidRDefault="005D1BF3" w:rsidP="004F15B6"/>
    <w:p w14:paraId="52DF75FE" w14:textId="0E3A3F40" w:rsidR="005D1BF3" w:rsidRDefault="005D1BF3" w:rsidP="004F15B6"/>
    <w:p w14:paraId="6B993E48" w14:textId="337C5759" w:rsidR="008F0167" w:rsidRDefault="008F0167" w:rsidP="004F15B6"/>
    <w:p w14:paraId="442FC39A" w14:textId="772F4EAC" w:rsidR="008F0167" w:rsidRDefault="008F0167" w:rsidP="004F15B6"/>
    <w:p w14:paraId="6CEA0109" w14:textId="668244AC" w:rsidR="008F0167" w:rsidRDefault="008F0167" w:rsidP="004F15B6"/>
    <w:p w14:paraId="2E9162F0" w14:textId="548DC810" w:rsidR="008F0167" w:rsidRDefault="008F0167" w:rsidP="004F15B6"/>
    <w:p w14:paraId="5E40E82D" w14:textId="7B13938A" w:rsidR="008F0167" w:rsidRDefault="008F0167" w:rsidP="004F15B6"/>
    <w:p w14:paraId="39101B41" w14:textId="77777777" w:rsidR="008F0167" w:rsidRDefault="008F0167" w:rsidP="004F15B6"/>
    <w:p w14:paraId="43DAA3F2" w14:textId="332505C9" w:rsidR="005D1BF3" w:rsidRDefault="005D1BF3" w:rsidP="008F0167">
      <w:pPr>
        <w:ind w:firstLine="0"/>
      </w:pPr>
    </w:p>
    <w:p w14:paraId="2E5BC690" w14:textId="79963732" w:rsidR="008F0167" w:rsidRDefault="008F0167" w:rsidP="008F0167">
      <w:pPr>
        <w:ind w:firstLine="0"/>
      </w:pPr>
    </w:p>
    <w:p w14:paraId="12D07BEB" w14:textId="77777777" w:rsidR="008F0167" w:rsidRDefault="008F0167" w:rsidP="008F0167">
      <w:pPr>
        <w:ind w:firstLine="0"/>
      </w:pPr>
    </w:p>
    <w:p w14:paraId="57AB2788" w14:textId="0580F3B8" w:rsidR="009F1195" w:rsidRDefault="005D1BF3" w:rsidP="008F0167">
      <w:pPr>
        <w:pStyle w:val="Heading1"/>
      </w:pPr>
      <w:bookmarkStart w:id="14" w:name="_Toc67300315"/>
      <w:r>
        <w:lastRenderedPageBreak/>
        <w:t>Design</w:t>
      </w:r>
      <w:bookmarkEnd w:id="14"/>
    </w:p>
    <w:p w14:paraId="79E102B3" w14:textId="0DCFDB65" w:rsidR="005D1BF3" w:rsidRDefault="005D1BF3" w:rsidP="004F15B6"/>
    <w:p w14:paraId="7A206085" w14:textId="29A0C214" w:rsidR="005D1BF3" w:rsidRDefault="005D1BF3" w:rsidP="004F15B6">
      <w:r>
        <w:t>High Level Design</w:t>
      </w:r>
    </w:p>
    <w:p w14:paraId="174236EF" w14:textId="60ED77F8" w:rsidR="005D1BF3" w:rsidRDefault="005D1BF3" w:rsidP="004F15B6"/>
    <w:p w14:paraId="112045AE" w14:textId="6B22242E" w:rsidR="005D1BF3" w:rsidRDefault="005D1BF3" w:rsidP="004F15B6">
      <w:r>
        <w:t>Low level Design</w:t>
      </w:r>
    </w:p>
    <w:p w14:paraId="17D2E01D" w14:textId="7CB604BE" w:rsidR="005D1BF3" w:rsidRDefault="005D1BF3" w:rsidP="004F15B6"/>
    <w:p w14:paraId="6DE0E522" w14:textId="79ED1C25" w:rsidR="005D1BF3" w:rsidRDefault="005D1BF3" w:rsidP="004F15B6"/>
    <w:p w14:paraId="185DAE5B" w14:textId="11229D4F" w:rsidR="005D1BF3" w:rsidRDefault="005D1BF3" w:rsidP="004F15B6"/>
    <w:p w14:paraId="77F9A2AF" w14:textId="6AF3C508" w:rsidR="005D1BF3" w:rsidRDefault="005D1BF3" w:rsidP="004F15B6"/>
    <w:p w14:paraId="24DAA46A" w14:textId="08BA62EC" w:rsidR="005D1BF3" w:rsidRDefault="005D1BF3" w:rsidP="004F15B6"/>
    <w:p w14:paraId="7171B326" w14:textId="02F0187A" w:rsidR="005D1BF3" w:rsidRDefault="005D1BF3" w:rsidP="004F15B6"/>
    <w:p w14:paraId="4FE7A483" w14:textId="2ACBA737" w:rsidR="005D1BF3" w:rsidRDefault="005D1BF3" w:rsidP="004F15B6"/>
    <w:p w14:paraId="61DAB422" w14:textId="76AEC994" w:rsidR="005D1BF3" w:rsidRDefault="005D1BF3" w:rsidP="004F15B6"/>
    <w:p w14:paraId="2A783930" w14:textId="11DB693F" w:rsidR="005D1BF3" w:rsidRDefault="005D1BF3" w:rsidP="004F15B6"/>
    <w:p w14:paraId="29616157" w14:textId="77777777" w:rsidR="005D1BF3" w:rsidRDefault="005D1BF3" w:rsidP="004F15B6"/>
    <w:p w14:paraId="1DDABF93" w14:textId="14365E72" w:rsidR="005D1BF3" w:rsidRDefault="005D1BF3" w:rsidP="004F15B6"/>
    <w:p w14:paraId="04D1F975" w14:textId="70961093" w:rsidR="005D1BF3" w:rsidRDefault="005D1BF3" w:rsidP="004F15B6"/>
    <w:p w14:paraId="4806B8E2" w14:textId="224572C0" w:rsidR="005D1BF3" w:rsidRDefault="005D1BF3" w:rsidP="004F15B6"/>
    <w:p w14:paraId="5D4FE89E" w14:textId="0593708F" w:rsidR="005D1BF3" w:rsidRDefault="005D1BF3" w:rsidP="004F15B6"/>
    <w:p w14:paraId="0451CEBB" w14:textId="7A925E78" w:rsidR="005D1BF3" w:rsidRDefault="005D1BF3" w:rsidP="004F15B6"/>
    <w:p w14:paraId="5C3F2564" w14:textId="48FD0CF9" w:rsidR="005D1BF3" w:rsidRDefault="005D1BF3" w:rsidP="004F15B6"/>
    <w:p w14:paraId="2EE782B3" w14:textId="10376286" w:rsidR="005D1BF3" w:rsidRDefault="005D1BF3" w:rsidP="004F15B6"/>
    <w:p w14:paraId="37CB5C29" w14:textId="66E69941" w:rsidR="005D1BF3" w:rsidRDefault="005D1BF3" w:rsidP="004F15B6"/>
    <w:p w14:paraId="37924F38" w14:textId="4E1ECDCF" w:rsidR="005D1BF3" w:rsidRDefault="005D1BF3" w:rsidP="004F15B6"/>
    <w:p w14:paraId="0ECA63F5" w14:textId="58BE7B8F" w:rsidR="005D1BF3" w:rsidRDefault="005D1BF3" w:rsidP="004F15B6"/>
    <w:p w14:paraId="1E96F0DF" w14:textId="3A0C812F" w:rsidR="005D1BF3" w:rsidRDefault="005D1BF3" w:rsidP="004F15B6"/>
    <w:p w14:paraId="0CC4B7BA" w14:textId="2F30E16F" w:rsidR="005D1BF3" w:rsidRDefault="005D1BF3" w:rsidP="004F15B6"/>
    <w:p w14:paraId="01453BCA" w14:textId="39D61142" w:rsidR="005D1BF3" w:rsidRDefault="005D1BF3" w:rsidP="004F15B6"/>
    <w:p w14:paraId="6460DF20" w14:textId="7A9FE0CA" w:rsidR="005D1BF3" w:rsidRDefault="005D1BF3" w:rsidP="004F15B6"/>
    <w:p w14:paraId="627F928D" w14:textId="683D4EDA" w:rsidR="005D1BF3" w:rsidRDefault="005D1BF3" w:rsidP="004F15B6"/>
    <w:p w14:paraId="1306F1F7" w14:textId="2318FF64" w:rsidR="005D1BF3" w:rsidRDefault="005D1BF3" w:rsidP="004F15B6"/>
    <w:p w14:paraId="110A689C" w14:textId="7CDA8FF0" w:rsidR="005D1BF3" w:rsidRDefault="005D1BF3" w:rsidP="004F15B6"/>
    <w:p w14:paraId="67D0D389" w14:textId="33902080" w:rsidR="005D1BF3" w:rsidRDefault="005D1BF3" w:rsidP="004F15B6"/>
    <w:p w14:paraId="3B3BA8DD" w14:textId="0FA580FA" w:rsidR="008F0167" w:rsidRDefault="008F0167" w:rsidP="004F15B6"/>
    <w:p w14:paraId="5B51C2CC" w14:textId="195FEA07" w:rsidR="008F0167" w:rsidRDefault="008F0167" w:rsidP="004F15B6"/>
    <w:p w14:paraId="0FA1D19B" w14:textId="168E04F2" w:rsidR="008F0167" w:rsidRDefault="008F0167" w:rsidP="004F15B6"/>
    <w:p w14:paraId="6160822B" w14:textId="022863D9" w:rsidR="008F0167" w:rsidRDefault="008F0167" w:rsidP="004F15B6"/>
    <w:p w14:paraId="628B3B25" w14:textId="3BCEC1B1" w:rsidR="008F0167" w:rsidRDefault="008F0167" w:rsidP="004F15B6"/>
    <w:p w14:paraId="05E96DEF" w14:textId="4DC6A8D7" w:rsidR="008F0167" w:rsidRDefault="008F0167" w:rsidP="004F15B6"/>
    <w:p w14:paraId="59482961" w14:textId="1D2E2092" w:rsidR="008F0167" w:rsidRDefault="008F0167" w:rsidP="004F15B6"/>
    <w:p w14:paraId="0DA44C45" w14:textId="48CE4635" w:rsidR="008F0167" w:rsidRDefault="008F0167" w:rsidP="004F15B6"/>
    <w:p w14:paraId="2C683BCB" w14:textId="77777777" w:rsidR="008F0167" w:rsidRDefault="008F0167" w:rsidP="004F15B6"/>
    <w:p w14:paraId="30344ACB" w14:textId="5FBFB9EF" w:rsidR="005D1BF3" w:rsidRDefault="005D1BF3" w:rsidP="004F15B6"/>
    <w:p w14:paraId="594CFF95" w14:textId="6B950064" w:rsidR="005D1BF3" w:rsidRDefault="005D1BF3" w:rsidP="004F15B6"/>
    <w:p w14:paraId="4CA43092" w14:textId="77777777" w:rsidR="005D1BF3" w:rsidRDefault="005D1BF3" w:rsidP="005D1BF3"/>
    <w:p w14:paraId="51E8258F" w14:textId="1289A74D" w:rsidR="005D1BF3" w:rsidRDefault="008F0167" w:rsidP="008F0167">
      <w:pPr>
        <w:pStyle w:val="Heading1"/>
      </w:pPr>
      <w:bookmarkStart w:id="15" w:name="_Toc67300316"/>
      <w:r>
        <w:lastRenderedPageBreak/>
        <w:t>Test Plan</w:t>
      </w:r>
      <w:bookmarkEnd w:id="15"/>
    </w:p>
    <w:p w14:paraId="51F5B497" w14:textId="77777777" w:rsidR="005D1BF3" w:rsidRDefault="005D1BF3" w:rsidP="005D1BF3"/>
    <w:tbl>
      <w:tblPr>
        <w:tblStyle w:val="TableGrid"/>
        <w:tblW w:w="11205" w:type="dxa"/>
        <w:tblInd w:w="-230" w:type="dxa"/>
        <w:tblLook w:val="04A0" w:firstRow="1" w:lastRow="0" w:firstColumn="1" w:lastColumn="0" w:noHBand="0" w:noVBand="1"/>
      </w:tblPr>
      <w:tblGrid>
        <w:gridCol w:w="690"/>
        <w:gridCol w:w="2348"/>
        <w:gridCol w:w="1687"/>
        <w:gridCol w:w="1080"/>
        <w:gridCol w:w="1620"/>
        <w:gridCol w:w="1491"/>
        <w:gridCol w:w="1165"/>
        <w:gridCol w:w="1124"/>
      </w:tblGrid>
      <w:tr w:rsidR="00A14ECE" w14:paraId="0BEE9E41" w14:textId="77777777" w:rsidTr="00A14ECE">
        <w:trPr>
          <w:trHeight w:val="890"/>
        </w:trPr>
        <w:tc>
          <w:tcPr>
            <w:tcW w:w="690" w:type="dxa"/>
          </w:tcPr>
          <w:p w14:paraId="5A1DF64C" w14:textId="77777777" w:rsidR="005D1BF3" w:rsidRDefault="005D1BF3" w:rsidP="005D1BF3">
            <w:pPr>
              <w:ind w:firstLine="0"/>
            </w:pPr>
            <w:r>
              <w:t>Test Id</w:t>
            </w:r>
          </w:p>
          <w:p w14:paraId="4A7E9B99" w14:textId="77777777" w:rsidR="005D1BF3" w:rsidRDefault="005D1BF3" w:rsidP="0059679F"/>
        </w:tc>
        <w:tc>
          <w:tcPr>
            <w:tcW w:w="2348" w:type="dxa"/>
          </w:tcPr>
          <w:p w14:paraId="76241C30" w14:textId="77777777" w:rsidR="005D1BF3" w:rsidRDefault="005D1BF3" w:rsidP="0059679F">
            <w:r>
              <w:t>Description</w:t>
            </w:r>
          </w:p>
        </w:tc>
        <w:tc>
          <w:tcPr>
            <w:tcW w:w="1687" w:type="dxa"/>
          </w:tcPr>
          <w:p w14:paraId="625A54F2" w14:textId="77777777" w:rsidR="005D1BF3" w:rsidRDefault="005D1BF3" w:rsidP="005D1BF3">
            <w:pPr>
              <w:ind w:firstLine="0"/>
            </w:pPr>
            <w:r>
              <w:t>Actual Input</w:t>
            </w:r>
          </w:p>
        </w:tc>
        <w:tc>
          <w:tcPr>
            <w:tcW w:w="1080" w:type="dxa"/>
          </w:tcPr>
          <w:p w14:paraId="3E79BD54" w14:textId="77777777" w:rsidR="005D1BF3" w:rsidRDefault="005D1BF3" w:rsidP="005D1BF3">
            <w:pPr>
              <w:ind w:firstLine="0"/>
            </w:pPr>
            <w:r>
              <w:t>Excepted Input</w:t>
            </w:r>
          </w:p>
        </w:tc>
        <w:tc>
          <w:tcPr>
            <w:tcW w:w="1620" w:type="dxa"/>
          </w:tcPr>
          <w:p w14:paraId="5F610B31" w14:textId="77777777" w:rsidR="005D1BF3" w:rsidRDefault="005D1BF3" w:rsidP="005D1BF3">
            <w:pPr>
              <w:ind w:firstLine="0"/>
            </w:pPr>
            <w:r>
              <w:t>Excepted Output</w:t>
            </w:r>
          </w:p>
        </w:tc>
        <w:tc>
          <w:tcPr>
            <w:tcW w:w="1491" w:type="dxa"/>
          </w:tcPr>
          <w:p w14:paraId="28F7422D" w14:textId="77777777" w:rsidR="005D1BF3" w:rsidRDefault="005D1BF3" w:rsidP="005D1BF3">
            <w:pPr>
              <w:ind w:firstLine="0"/>
            </w:pPr>
            <w:r>
              <w:t>Actual Output</w:t>
            </w:r>
          </w:p>
        </w:tc>
        <w:tc>
          <w:tcPr>
            <w:tcW w:w="1165" w:type="dxa"/>
          </w:tcPr>
          <w:p w14:paraId="30B276FD" w14:textId="77777777" w:rsidR="005D1BF3" w:rsidRDefault="005D1BF3" w:rsidP="005D1BF3">
            <w:pPr>
              <w:ind w:firstLine="0"/>
            </w:pPr>
            <w:r>
              <w:t>Categories</w:t>
            </w:r>
          </w:p>
        </w:tc>
        <w:tc>
          <w:tcPr>
            <w:tcW w:w="1124" w:type="dxa"/>
          </w:tcPr>
          <w:p w14:paraId="498B9C0E" w14:textId="77777777" w:rsidR="005D1BF3" w:rsidRDefault="005D1BF3" w:rsidP="00A14ECE">
            <w:pPr>
              <w:ind w:firstLine="0"/>
            </w:pPr>
            <w:r>
              <w:t xml:space="preserve">Validation Time span </w:t>
            </w:r>
          </w:p>
        </w:tc>
      </w:tr>
      <w:tr w:rsidR="00A14ECE" w14:paraId="457524DC" w14:textId="77777777" w:rsidTr="00A14ECE">
        <w:trPr>
          <w:trHeight w:val="934"/>
        </w:trPr>
        <w:tc>
          <w:tcPr>
            <w:tcW w:w="690" w:type="dxa"/>
          </w:tcPr>
          <w:p w14:paraId="5C39DCEF" w14:textId="77777777" w:rsidR="005D1BF3" w:rsidRDefault="005D1BF3" w:rsidP="0059679F">
            <w:r>
              <w:t>1</w:t>
            </w:r>
          </w:p>
        </w:tc>
        <w:tc>
          <w:tcPr>
            <w:tcW w:w="2348" w:type="dxa"/>
          </w:tcPr>
          <w:p w14:paraId="32DD94F1" w14:textId="77777777" w:rsidR="005D1BF3" w:rsidRDefault="005D1BF3" w:rsidP="0059679F"/>
        </w:tc>
        <w:tc>
          <w:tcPr>
            <w:tcW w:w="1687" w:type="dxa"/>
          </w:tcPr>
          <w:p w14:paraId="79A7AC67" w14:textId="77777777" w:rsidR="005D1BF3" w:rsidRDefault="005D1BF3" w:rsidP="0059679F"/>
        </w:tc>
        <w:tc>
          <w:tcPr>
            <w:tcW w:w="1080" w:type="dxa"/>
          </w:tcPr>
          <w:p w14:paraId="308DD6DE" w14:textId="77777777" w:rsidR="005D1BF3" w:rsidRDefault="005D1BF3" w:rsidP="0059679F"/>
        </w:tc>
        <w:tc>
          <w:tcPr>
            <w:tcW w:w="1620" w:type="dxa"/>
          </w:tcPr>
          <w:p w14:paraId="4C78C868" w14:textId="77777777" w:rsidR="005D1BF3" w:rsidRDefault="005D1BF3" w:rsidP="0059679F"/>
        </w:tc>
        <w:tc>
          <w:tcPr>
            <w:tcW w:w="1491" w:type="dxa"/>
          </w:tcPr>
          <w:p w14:paraId="50AD1BBE" w14:textId="77777777" w:rsidR="005D1BF3" w:rsidRDefault="005D1BF3" w:rsidP="0059679F"/>
        </w:tc>
        <w:tc>
          <w:tcPr>
            <w:tcW w:w="1165" w:type="dxa"/>
          </w:tcPr>
          <w:p w14:paraId="1C0E1953" w14:textId="77777777" w:rsidR="005D1BF3" w:rsidRDefault="005D1BF3" w:rsidP="0059679F"/>
        </w:tc>
        <w:tc>
          <w:tcPr>
            <w:tcW w:w="1124" w:type="dxa"/>
          </w:tcPr>
          <w:p w14:paraId="63EE3BB3" w14:textId="77777777" w:rsidR="005D1BF3" w:rsidRDefault="005D1BF3" w:rsidP="0059679F"/>
        </w:tc>
      </w:tr>
      <w:tr w:rsidR="00A14ECE" w14:paraId="76EA991F" w14:textId="77777777" w:rsidTr="00A14ECE">
        <w:trPr>
          <w:trHeight w:val="890"/>
        </w:trPr>
        <w:tc>
          <w:tcPr>
            <w:tcW w:w="690" w:type="dxa"/>
          </w:tcPr>
          <w:p w14:paraId="3A13D5CD" w14:textId="77777777" w:rsidR="005D1BF3" w:rsidRDefault="005D1BF3" w:rsidP="0059679F">
            <w:r>
              <w:t>2</w:t>
            </w:r>
          </w:p>
        </w:tc>
        <w:tc>
          <w:tcPr>
            <w:tcW w:w="2348" w:type="dxa"/>
          </w:tcPr>
          <w:p w14:paraId="25FDF70F" w14:textId="77777777" w:rsidR="005D1BF3" w:rsidRDefault="005D1BF3" w:rsidP="0059679F"/>
        </w:tc>
        <w:tc>
          <w:tcPr>
            <w:tcW w:w="1687" w:type="dxa"/>
          </w:tcPr>
          <w:p w14:paraId="1AFBCF45" w14:textId="77777777" w:rsidR="005D1BF3" w:rsidRDefault="005D1BF3" w:rsidP="0059679F"/>
        </w:tc>
        <w:tc>
          <w:tcPr>
            <w:tcW w:w="1080" w:type="dxa"/>
          </w:tcPr>
          <w:p w14:paraId="494B5538" w14:textId="77777777" w:rsidR="005D1BF3" w:rsidRDefault="005D1BF3" w:rsidP="0059679F"/>
        </w:tc>
        <w:tc>
          <w:tcPr>
            <w:tcW w:w="1620" w:type="dxa"/>
          </w:tcPr>
          <w:p w14:paraId="6A11264C" w14:textId="77777777" w:rsidR="005D1BF3" w:rsidRDefault="005D1BF3" w:rsidP="0059679F"/>
        </w:tc>
        <w:tc>
          <w:tcPr>
            <w:tcW w:w="1491" w:type="dxa"/>
          </w:tcPr>
          <w:p w14:paraId="2EF73376" w14:textId="77777777" w:rsidR="005D1BF3" w:rsidRDefault="005D1BF3" w:rsidP="0059679F"/>
        </w:tc>
        <w:tc>
          <w:tcPr>
            <w:tcW w:w="1165" w:type="dxa"/>
          </w:tcPr>
          <w:p w14:paraId="5C7E0763" w14:textId="77777777" w:rsidR="005D1BF3" w:rsidRDefault="005D1BF3" w:rsidP="0059679F"/>
        </w:tc>
        <w:tc>
          <w:tcPr>
            <w:tcW w:w="1124" w:type="dxa"/>
          </w:tcPr>
          <w:p w14:paraId="69EE52C7" w14:textId="77777777" w:rsidR="005D1BF3" w:rsidRDefault="005D1BF3" w:rsidP="0059679F"/>
        </w:tc>
      </w:tr>
      <w:tr w:rsidR="00A14ECE" w14:paraId="68B9E237" w14:textId="77777777" w:rsidTr="00A14ECE">
        <w:trPr>
          <w:trHeight w:val="890"/>
        </w:trPr>
        <w:tc>
          <w:tcPr>
            <w:tcW w:w="690" w:type="dxa"/>
          </w:tcPr>
          <w:p w14:paraId="21012BA1" w14:textId="77777777" w:rsidR="005D1BF3" w:rsidRDefault="005D1BF3" w:rsidP="0059679F">
            <w:r>
              <w:t>3</w:t>
            </w:r>
          </w:p>
        </w:tc>
        <w:tc>
          <w:tcPr>
            <w:tcW w:w="2348" w:type="dxa"/>
          </w:tcPr>
          <w:p w14:paraId="44F39295" w14:textId="77777777" w:rsidR="005D1BF3" w:rsidRDefault="005D1BF3" w:rsidP="0059679F"/>
        </w:tc>
        <w:tc>
          <w:tcPr>
            <w:tcW w:w="1687" w:type="dxa"/>
          </w:tcPr>
          <w:p w14:paraId="4F4B48D4" w14:textId="77777777" w:rsidR="005D1BF3" w:rsidRDefault="005D1BF3" w:rsidP="0059679F"/>
        </w:tc>
        <w:tc>
          <w:tcPr>
            <w:tcW w:w="1080" w:type="dxa"/>
          </w:tcPr>
          <w:p w14:paraId="1635B9AC" w14:textId="77777777" w:rsidR="005D1BF3" w:rsidRDefault="005D1BF3" w:rsidP="0059679F"/>
        </w:tc>
        <w:tc>
          <w:tcPr>
            <w:tcW w:w="1620" w:type="dxa"/>
          </w:tcPr>
          <w:p w14:paraId="2620A7FE" w14:textId="77777777" w:rsidR="005D1BF3" w:rsidRDefault="005D1BF3" w:rsidP="0059679F"/>
        </w:tc>
        <w:tc>
          <w:tcPr>
            <w:tcW w:w="1491" w:type="dxa"/>
          </w:tcPr>
          <w:p w14:paraId="4DD99111" w14:textId="77777777" w:rsidR="005D1BF3" w:rsidRDefault="005D1BF3" w:rsidP="0059679F"/>
        </w:tc>
        <w:tc>
          <w:tcPr>
            <w:tcW w:w="1165" w:type="dxa"/>
          </w:tcPr>
          <w:p w14:paraId="2E9F1231" w14:textId="77777777" w:rsidR="005D1BF3" w:rsidRDefault="005D1BF3" w:rsidP="0059679F"/>
        </w:tc>
        <w:tc>
          <w:tcPr>
            <w:tcW w:w="1124" w:type="dxa"/>
          </w:tcPr>
          <w:p w14:paraId="2789B38D" w14:textId="77777777" w:rsidR="005D1BF3" w:rsidRDefault="005D1BF3" w:rsidP="0059679F"/>
        </w:tc>
      </w:tr>
      <w:tr w:rsidR="00A14ECE" w14:paraId="6CF46070" w14:textId="77777777" w:rsidTr="00A14ECE">
        <w:trPr>
          <w:trHeight w:val="890"/>
        </w:trPr>
        <w:tc>
          <w:tcPr>
            <w:tcW w:w="690" w:type="dxa"/>
          </w:tcPr>
          <w:p w14:paraId="3E284873" w14:textId="77777777" w:rsidR="005D1BF3" w:rsidRDefault="005D1BF3" w:rsidP="0059679F">
            <w:r>
              <w:t>4</w:t>
            </w:r>
          </w:p>
        </w:tc>
        <w:tc>
          <w:tcPr>
            <w:tcW w:w="2348" w:type="dxa"/>
          </w:tcPr>
          <w:p w14:paraId="2A702FE8" w14:textId="77777777" w:rsidR="005D1BF3" w:rsidRDefault="005D1BF3" w:rsidP="0059679F"/>
        </w:tc>
        <w:tc>
          <w:tcPr>
            <w:tcW w:w="1687" w:type="dxa"/>
          </w:tcPr>
          <w:p w14:paraId="2CEA9FBD" w14:textId="77777777" w:rsidR="005D1BF3" w:rsidRDefault="005D1BF3" w:rsidP="0059679F"/>
        </w:tc>
        <w:tc>
          <w:tcPr>
            <w:tcW w:w="1080" w:type="dxa"/>
          </w:tcPr>
          <w:p w14:paraId="3FFEE1F0" w14:textId="77777777" w:rsidR="005D1BF3" w:rsidRDefault="005D1BF3" w:rsidP="0059679F"/>
        </w:tc>
        <w:tc>
          <w:tcPr>
            <w:tcW w:w="1620" w:type="dxa"/>
          </w:tcPr>
          <w:p w14:paraId="302E8A95" w14:textId="77777777" w:rsidR="005D1BF3" w:rsidRDefault="005D1BF3" w:rsidP="0059679F"/>
        </w:tc>
        <w:tc>
          <w:tcPr>
            <w:tcW w:w="1491" w:type="dxa"/>
          </w:tcPr>
          <w:p w14:paraId="04873A2B" w14:textId="77777777" w:rsidR="005D1BF3" w:rsidRDefault="005D1BF3" w:rsidP="0059679F"/>
        </w:tc>
        <w:tc>
          <w:tcPr>
            <w:tcW w:w="1165" w:type="dxa"/>
          </w:tcPr>
          <w:p w14:paraId="52CF3466" w14:textId="77777777" w:rsidR="005D1BF3" w:rsidRDefault="005D1BF3" w:rsidP="0059679F"/>
        </w:tc>
        <w:tc>
          <w:tcPr>
            <w:tcW w:w="1124" w:type="dxa"/>
          </w:tcPr>
          <w:p w14:paraId="721A1068" w14:textId="77777777" w:rsidR="005D1BF3" w:rsidRDefault="005D1BF3" w:rsidP="0059679F"/>
        </w:tc>
      </w:tr>
    </w:tbl>
    <w:p w14:paraId="76248FDC" w14:textId="77777777" w:rsidR="005D1BF3" w:rsidRDefault="005D1BF3" w:rsidP="005D1BF3"/>
    <w:p w14:paraId="73AFEFC4" w14:textId="77777777" w:rsidR="005D1BF3" w:rsidRDefault="005D1BF3" w:rsidP="005D1BF3"/>
    <w:p w14:paraId="3F8E345B" w14:textId="77777777" w:rsidR="005D1BF3" w:rsidRDefault="005D1BF3" w:rsidP="005D1BF3"/>
    <w:p w14:paraId="4D7B4E2A" w14:textId="77777777" w:rsidR="005D1BF3" w:rsidRDefault="005D1BF3" w:rsidP="005D1BF3"/>
    <w:p w14:paraId="0E728990" w14:textId="77777777" w:rsidR="005D1BF3" w:rsidRDefault="005D1BF3" w:rsidP="005D1BF3"/>
    <w:p w14:paraId="5B1406CB" w14:textId="77777777" w:rsidR="005D1BF3" w:rsidRDefault="005D1BF3" w:rsidP="005D1BF3"/>
    <w:p w14:paraId="4E3CE7DA" w14:textId="2E2B5242" w:rsidR="005D1BF3" w:rsidRDefault="005D1BF3" w:rsidP="004F15B6"/>
    <w:p w14:paraId="4EFF8677" w14:textId="7364EA39" w:rsidR="005D1BF3" w:rsidRDefault="005D1BF3" w:rsidP="004F15B6"/>
    <w:p w14:paraId="017A80A0" w14:textId="65A7701B" w:rsidR="005D1BF3" w:rsidRDefault="005D1BF3" w:rsidP="004F15B6"/>
    <w:p w14:paraId="63849A24" w14:textId="6E14D45D" w:rsidR="005D1BF3" w:rsidRDefault="005D1BF3" w:rsidP="004F15B6"/>
    <w:p w14:paraId="3023F3EA" w14:textId="1276ED3B" w:rsidR="005D1BF3" w:rsidRDefault="005D1BF3" w:rsidP="004F15B6"/>
    <w:p w14:paraId="7777AA03" w14:textId="5ABA1947" w:rsidR="005D1BF3" w:rsidRDefault="005D1BF3" w:rsidP="004F15B6"/>
    <w:p w14:paraId="3068A870" w14:textId="23CCC2AA" w:rsidR="005D1BF3" w:rsidRDefault="005D1BF3" w:rsidP="004F15B6"/>
    <w:p w14:paraId="0154B819" w14:textId="01213490" w:rsidR="005D1BF3" w:rsidRDefault="005D1BF3" w:rsidP="004F15B6"/>
    <w:p w14:paraId="71EA3AD9" w14:textId="6420416D" w:rsidR="005D1BF3" w:rsidRDefault="005D1BF3" w:rsidP="004F15B6"/>
    <w:p w14:paraId="447AF160" w14:textId="40E4593C" w:rsidR="005D1BF3" w:rsidRDefault="005D1BF3" w:rsidP="004F15B6"/>
    <w:p w14:paraId="1340296B" w14:textId="1CFC727C" w:rsidR="005D1BF3" w:rsidRDefault="005D1BF3" w:rsidP="004F15B6"/>
    <w:p w14:paraId="1BC0BBBE" w14:textId="2945CE21" w:rsidR="005D1BF3" w:rsidRDefault="005D1BF3" w:rsidP="004F15B6"/>
    <w:sectPr w:rsidR="005D1BF3" w:rsidSect="00015EE5">
      <w:headerReference w:type="default" r:id="rId34"/>
      <w:footerReference w:type="default" r:id="rId3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33B1A3" w14:textId="77777777" w:rsidR="00A4770A" w:rsidRDefault="00A4770A" w:rsidP="006A582B">
      <w:r>
        <w:separator/>
      </w:r>
    </w:p>
  </w:endnote>
  <w:endnote w:type="continuationSeparator" w:id="0">
    <w:p w14:paraId="2E132713" w14:textId="77777777" w:rsidR="00A4770A" w:rsidRDefault="00A4770A" w:rsidP="006A582B">
      <w:r>
        <w:continuationSeparator/>
      </w:r>
    </w:p>
  </w:endnote>
  <w:endnote w:type="continuationNotice" w:id="1">
    <w:p w14:paraId="2C8845EF" w14:textId="77777777" w:rsidR="00A4770A" w:rsidRDefault="00A477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31512B" w:rsidRDefault="0031512B">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1512B" w14:paraId="48DC9B57" w14:textId="77777777" w:rsidTr="00107955">
      <w:tc>
        <w:tcPr>
          <w:tcW w:w="3960" w:type="dxa"/>
        </w:tcPr>
        <w:p w14:paraId="48DC9B54" w14:textId="77777777" w:rsidR="0031512B" w:rsidRPr="006E044D" w:rsidRDefault="0031512B"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31512B" w:rsidRPr="006E044D" w:rsidRDefault="0031512B"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3EA06A6C" w:rsidR="0031512B" w:rsidRPr="006E044D" w:rsidRDefault="0031512B">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E2F63">
                    <w:rPr>
                      <w:b/>
                      <w:bCs/>
                      <w:noProof/>
                      <w:sz w:val="20"/>
                      <w:szCs w:val="20"/>
                    </w:rPr>
                    <w:t>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E2F63">
                    <w:rPr>
                      <w:b/>
                      <w:bCs/>
                      <w:noProof/>
                      <w:sz w:val="20"/>
                      <w:szCs w:val="20"/>
                    </w:rPr>
                    <w:t>20</w:t>
                  </w:r>
                  <w:r w:rsidRPr="006E044D">
                    <w:rPr>
                      <w:b/>
                      <w:bCs/>
                      <w:sz w:val="20"/>
                      <w:szCs w:val="20"/>
                    </w:rPr>
                    <w:fldChar w:fldCharType="end"/>
                  </w:r>
                </w:p>
              </w:sdtContent>
            </w:sdt>
          </w:sdtContent>
        </w:sdt>
      </w:tc>
    </w:tr>
  </w:tbl>
  <w:p w14:paraId="48DC9B58" w14:textId="77777777" w:rsidR="0031512B" w:rsidRPr="00B9435E" w:rsidRDefault="0031512B"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9567E2" w14:textId="77777777" w:rsidR="00A4770A" w:rsidRDefault="00A4770A" w:rsidP="006A582B">
      <w:r>
        <w:separator/>
      </w:r>
    </w:p>
  </w:footnote>
  <w:footnote w:type="continuationSeparator" w:id="0">
    <w:p w14:paraId="0030DA4C" w14:textId="77777777" w:rsidR="00A4770A" w:rsidRDefault="00A4770A" w:rsidP="006A582B">
      <w:r>
        <w:continuationSeparator/>
      </w:r>
    </w:p>
  </w:footnote>
  <w:footnote w:type="continuationNotice" w:id="1">
    <w:p w14:paraId="647ED78B" w14:textId="77777777" w:rsidR="00A4770A" w:rsidRDefault="00A477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31512B" w:rsidRPr="00DA17A9" w:rsidRDefault="0031512B"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1512B" w14:paraId="48DC9B51" w14:textId="77777777" w:rsidTr="00D8110D">
      <w:tc>
        <w:tcPr>
          <w:tcW w:w="6768" w:type="dxa"/>
        </w:tcPr>
        <w:p w14:paraId="48DC9B4F" w14:textId="604AD40A" w:rsidR="0031512B" w:rsidRDefault="00D7073E" w:rsidP="00D8110D">
          <w:pPr>
            <w:pStyle w:val="Header"/>
            <w:ind w:firstLine="0"/>
            <w:rPr>
              <w:rFonts w:ascii="Arial" w:hAnsi="Arial" w:cs="Arial"/>
              <w:sz w:val="20"/>
            </w:rPr>
          </w:pPr>
          <w:r>
            <w:rPr>
              <w:rFonts w:ascii="Arial" w:hAnsi="Arial" w:cs="Arial"/>
              <w:sz w:val="20"/>
            </w:rPr>
            <w:br/>
            <w:t>Learning Report – Overview Automotive System</w:t>
          </w:r>
        </w:p>
      </w:tc>
      <w:tc>
        <w:tcPr>
          <w:tcW w:w="2808" w:type="dxa"/>
        </w:tcPr>
        <w:p w14:paraId="48DC9B50" w14:textId="77777777" w:rsidR="0031512B" w:rsidRDefault="0031512B" w:rsidP="00D8110D">
          <w:pPr>
            <w:pStyle w:val="Header"/>
            <w:ind w:firstLine="0"/>
            <w:rPr>
              <w:rFonts w:ascii="Arial" w:hAnsi="Arial" w:cs="Arial"/>
              <w:sz w:val="20"/>
            </w:rPr>
          </w:pPr>
          <w:r w:rsidRPr="006E044D">
            <w:rPr>
              <w:rFonts w:ascii="Arial" w:hAnsi="Arial" w:cs="Arial"/>
              <w:noProof/>
              <w:sz w:val="20"/>
              <w:lang w:val="en-IN" w:eastAsia="en-IN" w:bidi="hi-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31512B" w:rsidRPr="00DA17A9" w:rsidRDefault="0031512B"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09E2130"/>
    <w:multiLevelType w:val="multilevel"/>
    <w:tmpl w:val="D946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01162EF"/>
    <w:multiLevelType w:val="multilevel"/>
    <w:tmpl w:val="53CC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EAD5626"/>
    <w:multiLevelType w:val="multilevel"/>
    <w:tmpl w:val="5EDC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3253E9"/>
    <w:multiLevelType w:val="hybridMultilevel"/>
    <w:tmpl w:val="8FFE7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133D29"/>
    <w:multiLevelType w:val="hybridMultilevel"/>
    <w:tmpl w:val="07A6D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B41081"/>
    <w:multiLevelType w:val="multilevel"/>
    <w:tmpl w:val="906A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6414DB"/>
    <w:multiLevelType w:val="hybridMultilevel"/>
    <w:tmpl w:val="76D2BC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656A4"/>
    <w:multiLevelType w:val="hybridMultilevel"/>
    <w:tmpl w:val="C652B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6C36C7"/>
    <w:multiLevelType w:val="hybridMultilevel"/>
    <w:tmpl w:val="B8C62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num>
  <w:num w:numId="4">
    <w:abstractNumId w:val="15"/>
  </w:num>
  <w:num w:numId="5">
    <w:abstractNumId w:val="3"/>
  </w:num>
  <w:num w:numId="6">
    <w:abstractNumId w:val="6"/>
  </w:num>
  <w:num w:numId="7">
    <w:abstractNumId w:val="4"/>
  </w:num>
  <w:num w:numId="8">
    <w:abstractNumId w:val="2"/>
  </w:num>
  <w:num w:numId="9">
    <w:abstractNumId w:val="0"/>
  </w:num>
  <w:num w:numId="10">
    <w:abstractNumId w:val="13"/>
  </w:num>
  <w:num w:numId="11">
    <w:abstractNumId w:val="5"/>
  </w:num>
  <w:num w:numId="12">
    <w:abstractNumId w:val="11"/>
  </w:num>
  <w:num w:numId="13">
    <w:abstractNumId w:val="1"/>
  </w:num>
  <w:num w:numId="14">
    <w:abstractNumId w:val="7"/>
  </w:num>
  <w:num w:numId="15">
    <w:abstractNumId w:val="17"/>
  </w:num>
  <w:num w:numId="16">
    <w:abstractNumId w:val="16"/>
  </w:num>
  <w:num w:numId="17">
    <w:abstractNumId w:val="9"/>
  </w:num>
  <w:num w:numId="18">
    <w:abstractNumId w:val="10"/>
  </w:num>
  <w:num w:numId="19">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27F8D"/>
    <w:rsid w:val="000334D8"/>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5FE8"/>
    <w:rsid w:val="0006602B"/>
    <w:rsid w:val="000701FB"/>
    <w:rsid w:val="00072543"/>
    <w:rsid w:val="00075258"/>
    <w:rsid w:val="00077AEC"/>
    <w:rsid w:val="00081B3C"/>
    <w:rsid w:val="0009037E"/>
    <w:rsid w:val="00090ED0"/>
    <w:rsid w:val="00094E8E"/>
    <w:rsid w:val="00096B20"/>
    <w:rsid w:val="00097687"/>
    <w:rsid w:val="000A036F"/>
    <w:rsid w:val="000A0BEC"/>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48D"/>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E656E"/>
    <w:rsid w:val="001F1103"/>
    <w:rsid w:val="001F2E18"/>
    <w:rsid w:val="001F5043"/>
    <w:rsid w:val="001F57AB"/>
    <w:rsid w:val="001F5EDA"/>
    <w:rsid w:val="001F64E0"/>
    <w:rsid w:val="001F7772"/>
    <w:rsid w:val="002014E1"/>
    <w:rsid w:val="00202E57"/>
    <w:rsid w:val="00207530"/>
    <w:rsid w:val="002102D8"/>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D5F"/>
    <w:rsid w:val="00314E0C"/>
    <w:rsid w:val="0031512B"/>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01EB"/>
    <w:rsid w:val="003C1A17"/>
    <w:rsid w:val="003C4A6B"/>
    <w:rsid w:val="003C596A"/>
    <w:rsid w:val="003C5E4C"/>
    <w:rsid w:val="003C6BB2"/>
    <w:rsid w:val="003D0B05"/>
    <w:rsid w:val="003D255C"/>
    <w:rsid w:val="003D43AA"/>
    <w:rsid w:val="003D4BA6"/>
    <w:rsid w:val="003D75AA"/>
    <w:rsid w:val="003E1888"/>
    <w:rsid w:val="003E19FF"/>
    <w:rsid w:val="003E280F"/>
    <w:rsid w:val="003E457D"/>
    <w:rsid w:val="003E7176"/>
    <w:rsid w:val="003F1995"/>
    <w:rsid w:val="003F61ED"/>
    <w:rsid w:val="00402CAC"/>
    <w:rsid w:val="00403B40"/>
    <w:rsid w:val="00404807"/>
    <w:rsid w:val="00404B4F"/>
    <w:rsid w:val="00405EA5"/>
    <w:rsid w:val="00406A57"/>
    <w:rsid w:val="00406F96"/>
    <w:rsid w:val="004077D2"/>
    <w:rsid w:val="00407D9A"/>
    <w:rsid w:val="00407DEC"/>
    <w:rsid w:val="004150CB"/>
    <w:rsid w:val="00417AA7"/>
    <w:rsid w:val="00420EE5"/>
    <w:rsid w:val="0042380C"/>
    <w:rsid w:val="00424041"/>
    <w:rsid w:val="00425CC6"/>
    <w:rsid w:val="00431687"/>
    <w:rsid w:val="0043281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6190"/>
    <w:rsid w:val="0046708A"/>
    <w:rsid w:val="004673FD"/>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1B24"/>
    <w:rsid w:val="00495F73"/>
    <w:rsid w:val="004A19B5"/>
    <w:rsid w:val="004A1DB6"/>
    <w:rsid w:val="004A30C8"/>
    <w:rsid w:val="004A381A"/>
    <w:rsid w:val="004A394F"/>
    <w:rsid w:val="004A4827"/>
    <w:rsid w:val="004A49B0"/>
    <w:rsid w:val="004A5DDE"/>
    <w:rsid w:val="004B2FAB"/>
    <w:rsid w:val="004B3AEE"/>
    <w:rsid w:val="004B3DD8"/>
    <w:rsid w:val="004B6CE3"/>
    <w:rsid w:val="004B6FD0"/>
    <w:rsid w:val="004B73D5"/>
    <w:rsid w:val="004C0358"/>
    <w:rsid w:val="004C05C2"/>
    <w:rsid w:val="004C08D0"/>
    <w:rsid w:val="004C30A6"/>
    <w:rsid w:val="004C352E"/>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15B6"/>
    <w:rsid w:val="004F20C0"/>
    <w:rsid w:val="004F3FBF"/>
    <w:rsid w:val="004F5BE9"/>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05C2"/>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1BF3"/>
    <w:rsid w:val="005D2BF9"/>
    <w:rsid w:val="005D3DF3"/>
    <w:rsid w:val="005D6F5C"/>
    <w:rsid w:val="005E1147"/>
    <w:rsid w:val="005E1348"/>
    <w:rsid w:val="005E18F5"/>
    <w:rsid w:val="005E6866"/>
    <w:rsid w:val="005F029C"/>
    <w:rsid w:val="00600837"/>
    <w:rsid w:val="00601352"/>
    <w:rsid w:val="00603675"/>
    <w:rsid w:val="00605275"/>
    <w:rsid w:val="00605A52"/>
    <w:rsid w:val="006139C5"/>
    <w:rsid w:val="006151C7"/>
    <w:rsid w:val="006157F8"/>
    <w:rsid w:val="00616A09"/>
    <w:rsid w:val="00622D6C"/>
    <w:rsid w:val="0062672E"/>
    <w:rsid w:val="00626D32"/>
    <w:rsid w:val="00626E62"/>
    <w:rsid w:val="00630659"/>
    <w:rsid w:val="00630D22"/>
    <w:rsid w:val="0063248F"/>
    <w:rsid w:val="00632896"/>
    <w:rsid w:val="00634552"/>
    <w:rsid w:val="00634880"/>
    <w:rsid w:val="00635128"/>
    <w:rsid w:val="00651351"/>
    <w:rsid w:val="00652FB1"/>
    <w:rsid w:val="00656526"/>
    <w:rsid w:val="00657156"/>
    <w:rsid w:val="00657694"/>
    <w:rsid w:val="00660237"/>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042E"/>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2F63"/>
    <w:rsid w:val="006E4771"/>
    <w:rsid w:val="006E5294"/>
    <w:rsid w:val="006E7B84"/>
    <w:rsid w:val="006F074E"/>
    <w:rsid w:val="006F1A80"/>
    <w:rsid w:val="006F3721"/>
    <w:rsid w:val="006F5C74"/>
    <w:rsid w:val="006F5F78"/>
    <w:rsid w:val="00700E98"/>
    <w:rsid w:val="007014C0"/>
    <w:rsid w:val="00701C0A"/>
    <w:rsid w:val="00703E1B"/>
    <w:rsid w:val="00704210"/>
    <w:rsid w:val="00704894"/>
    <w:rsid w:val="00705096"/>
    <w:rsid w:val="00705561"/>
    <w:rsid w:val="007057FC"/>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1F14"/>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1FF7"/>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078C2"/>
    <w:rsid w:val="008127A0"/>
    <w:rsid w:val="00813557"/>
    <w:rsid w:val="008143C2"/>
    <w:rsid w:val="00814D3F"/>
    <w:rsid w:val="008156D8"/>
    <w:rsid w:val="00817E57"/>
    <w:rsid w:val="00821D29"/>
    <w:rsid w:val="00825DA2"/>
    <w:rsid w:val="008269B5"/>
    <w:rsid w:val="008307EE"/>
    <w:rsid w:val="0083295F"/>
    <w:rsid w:val="00834F1D"/>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0167"/>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2B54"/>
    <w:rsid w:val="00933833"/>
    <w:rsid w:val="00934622"/>
    <w:rsid w:val="00935967"/>
    <w:rsid w:val="00937B09"/>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1195"/>
    <w:rsid w:val="009F23CD"/>
    <w:rsid w:val="009F2EBC"/>
    <w:rsid w:val="009F3E33"/>
    <w:rsid w:val="009F4BF8"/>
    <w:rsid w:val="009F6705"/>
    <w:rsid w:val="009F7033"/>
    <w:rsid w:val="00A037B6"/>
    <w:rsid w:val="00A03DAD"/>
    <w:rsid w:val="00A03F6B"/>
    <w:rsid w:val="00A079F0"/>
    <w:rsid w:val="00A10002"/>
    <w:rsid w:val="00A1044E"/>
    <w:rsid w:val="00A105EE"/>
    <w:rsid w:val="00A10F49"/>
    <w:rsid w:val="00A134E3"/>
    <w:rsid w:val="00A138CE"/>
    <w:rsid w:val="00A14ECE"/>
    <w:rsid w:val="00A200AC"/>
    <w:rsid w:val="00A21668"/>
    <w:rsid w:val="00A21EB3"/>
    <w:rsid w:val="00A24D92"/>
    <w:rsid w:val="00A31F80"/>
    <w:rsid w:val="00A3376A"/>
    <w:rsid w:val="00A340AD"/>
    <w:rsid w:val="00A34658"/>
    <w:rsid w:val="00A34FDD"/>
    <w:rsid w:val="00A3538E"/>
    <w:rsid w:val="00A35A10"/>
    <w:rsid w:val="00A4038A"/>
    <w:rsid w:val="00A44E1B"/>
    <w:rsid w:val="00A4770A"/>
    <w:rsid w:val="00A52011"/>
    <w:rsid w:val="00A5476C"/>
    <w:rsid w:val="00A60155"/>
    <w:rsid w:val="00A60B50"/>
    <w:rsid w:val="00A61302"/>
    <w:rsid w:val="00A61B09"/>
    <w:rsid w:val="00A63A61"/>
    <w:rsid w:val="00A70092"/>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07E"/>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4EF"/>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0C25"/>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96A"/>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5A3A"/>
    <w:rsid w:val="00C75C13"/>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1A9"/>
    <w:rsid w:val="00CB5332"/>
    <w:rsid w:val="00CB57CA"/>
    <w:rsid w:val="00CB5E8A"/>
    <w:rsid w:val="00CB5FDD"/>
    <w:rsid w:val="00CB6456"/>
    <w:rsid w:val="00CB7A8D"/>
    <w:rsid w:val="00CC1673"/>
    <w:rsid w:val="00CC4D5A"/>
    <w:rsid w:val="00CC7884"/>
    <w:rsid w:val="00CD134B"/>
    <w:rsid w:val="00CD1A6F"/>
    <w:rsid w:val="00CD5FF0"/>
    <w:rsid w:val="00CD6216"/>
    <w:rsid w:val="00CE01AC"/>
    <w:rsid w:val="00CE51B1"/>
    <w:rsid w:val="00CE7459"/>
    <w:rsid w:val="00CE7E97"/>
    <w:rsid w:val="00CF174F"/>
    <w:rsid w:val="00CF2A87"/>
    <w:rsid w:val="00CF4C92"/>
    <w:rsid w:val="00D00A09"/>
    <w:rsid w:val="00D02256"/>
    <w:rsid w:val="00D02EEC"/>
    <w:rsid w:val="00D034BD"/>
    <w:rsid w:val="00D035D9"/>
    <w:rsid w:val="00D0530C"/>
    <w:rsid w:val="00D05514"/>
    <w:rsid w:val="00D0620C"/>
    <w:rsid w:val="00D10C9D"/>
    <w:rsid w:val="00D13CEA"/>
    <w:rsid w:val="00D147DB"/>
    <w:rsid w:val="00D16DEE"/>
    <w:rsid w:val="00D22C81"/>
    <w:rsid w:val="00D233A1"/>
    <w:rsid w:val="00D234D3"/>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55361"/>
    <w:rsid w:val="00D62161"/>
    <w:rsid w:val="00D637EB"/>
    <w:rsid w:val="00D67797"/>
    <w:rsid w:val="00D7073E"/>
    <w:rsid w:val="00D71719"/>
    <w:rsid w:val="00D740F0"/>
    <w:rsid w:val="00D8043E"/>
    <w:rsid w:val="00D80B14"/>
    <w:rsid w:val="00D8110D"/>
    <w:rsid w:val="00D85199"/>
    <w:rsid w:val="00D90C73"/>
    <w:rsid w:val="00D92B4C"/>
    <w:rsid w:val="00D957A5"/>
    <w:rsid w:val="00D978B5"/>
    <w:rsid w:val="00DA17A9"/>
    <w:rsid w:val="00DA32B6"/>
    <w:rsid w:val="00DA375E"/>
    <w:rsid w:val="00DA4331"/>
    <w:rsid w:val="00DA5719"/>
    <w:rsid w:val="00DA7289"/>
    <w:rsid w:val="00DB5627"/>
    <w:rsid w:val="00DB5A8E"/>
    <w:rsid w:val="00DB5CD4"/>
    <w:rsid w:val="00DB5DE8"/>
    <w:rsid w:val="00DC4850"/>
    <w:rsid w:val="00DC6FCD"/>
    <w:rsid w:val="00DD2AAC"/>
    <w:rsid w:val="00DD4784"/>
    <w:rsid w:val="00DD4A44"/>
    <w:rsid w:val="00DE014A"/>
    <w:rsid w:val="00DE17CF"/>
    <w:rsid w:val="00DE1B0A"/>
    <w:rsid w:val="00DE248F"/>
    <w:rsid w:val="00DE2A15"/>
    <w:rsid w:val="00DE3734"/>
    <w:rsid w:val="00DE381A"/>
    <w:rsid w:val="00DE52DB"/>
    <w:rsid w:val="00DE5BF8"/>
    <w:rsid w:val="00DE734E"/>
    <w:rsid w:val="00DE787F"/>
    <w:rsid w:val="00DF1794"/>
    <w:rsid w:val="00DF1BFF"/>
    <w:rsid w:val="00DF63EF"/>
    <w:rsid w:val="00DF6EC9"/>
    <w:rsid w:val="00DF7082"/>
    <w:rsid w:val="00E00BE4"/>
    <w:rsid w:val="00E015E2"/>
    <w:rsid w:val="00E058A0"/>
    <w:rsid w:val="00E06F69"/>
    <w:rsid w:val="00E07028"/>
    <w:rsid w:val="00E164ED"/>
    <w:rsid w:val="00E21668"/>
    <w:rsid w:val="00E26477"/>
    <w:rsid w:val="00E2725E"/>
    <w:rsid w:val="00E34A8E"/>
    <w:rsid w:val="00E37F3D"/>
    <w:rsid w:val="00E37F52"/>
    <w:rsid w:val="00E41425"/>
    <w:rsid w:val="00E43A57"/>
    <w:rsid w:val="00E45CB2"/>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02B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01B9"/>
    <w:rsid w:val="00FB38C8"/>
    <w:rsid w:val="00FB3B79"/>
    <w:rsid w:val="00FB4A97"/>
    <w:rsid w:val="00FB553F"/>
    <w:rsid w:val="00FB5947"/>
    <w:rsid w:val="00FB649C"/>
    <w:rsid w:val="00FC0D4F"/>
    <w:rsid w:val="00FC1466"/>
    <w:rsid w:val="00FC1B39"/>
    <w:rsid w:val="00FC1FA1"/>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8C8BBB3F-093E-45D5-8F1C-F8A74E7E6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customStyle="1" w:styleId="ntxt">
    <w:name w:val="ntxt"/>
    <w:basedOn w:val="DefaultParagraphFont"/>
    <w:rsid w:val="00CF1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91604">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4366513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1558935">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54168175">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66298428">
      <w:bodyDiv w:val="1"/>
      <w:marLeft w:val="0"/>
      <w:marRight w:val="0"/>
      <w:marTop w:val="0"/>
      <w:marBottom w:val="0"/>
      <w:divBdr>
        <w:top w:val="none" w:sz="0" w:space="0" w:color="auto"/>
        <w:left w:val="none" w:sz="0" w:space="0" w:color="auto"/>
        <w:bottom w:val="none" w:sz="0" w:space="0" w:color="auto"/>
        <w:right w:val="none" w:sz="0" w:space="0" w:color="auto"/>
      </w:divBdr>
      <w:divsChild>
        <w:div w:id="1148787793">
          <w:marLeft w:val="0"/>
          <w:marRight w:val="0"/>
          <w:marTop w:val="300"/>
          <w:marBottom w:val="300"/>
          <w:divBdr>
            <w:top w:val="single" w:sz="6" w:space="12" w:color="C8C8F5"/>
            <w:left w:val="single" w:sz="6" w:space="12" w:color="C8C8F5"/>
            <w:bottom w:val="single" w:sz="6" w:space="12" w:color="C8C8F5"/>
            <w:right w:val="single" w:sz="6" w:space="12" w:color="C8C8F5"/>
          </w:divBdr>
        </w:div>
      </w:divsChild>
    </w:div>
    <w:div w:id="1466460215">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4006608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2972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gif"/><Relationship Id="rId26" Type="http://schemas.openxmlformats.org/officeDocument/2006/relationships/image" Target="media/image9.jp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www.elprocus.com/hall-effect-sensor-working-principle-and-applications/"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elprocus.com/various-types-of-transformers-applications/"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www.carjunky.com/products/Power-Window-motor" TargetMode="External"/><Relationship Id="rId23" Type="http://schemas.openxmlformats.org/officeDocument/2006/relationships/hyperlink" Target="https://www.elprocus.com/electromagnetic-induction-and-laws/"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4.jfi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www.elprocus.com/current-sensor/" TargetMode="External"/><Relationship Id="rId27" Type="http://schemas.openxmlformats.org/officeDocument/2006/relationships/image" Target="media/image10.PNG"/><Relationship Id="rId30" Type="http://schemas.openxmlformats.org/officeDocument/2006/relationships/image" Target="media/image13.jfif"/><Relationship Id="rId35" Type="http://schemas.openxmlformats.org/officeDocument/2006/relationships/footer" Target="footer1.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93F1927-00C4-4B85-95A2-E0B64A2AA9E5}">
  <ds:schemaRefs>
    <ds:schemaRef ds:uri="http://schemas.openxmlformats.org/officeDocument/2006/bibliography"/>
  </ds:schemaRefs>
</ds:datastoreItem>
</file>

<file path=customXml/itemProps6.xml><?xml version="1.0" encoding="utf-8"?>
<ds:datastoreItem xmlns:ds="http://schemas.openxmlformats.org/officeDocument/2006/customXml" ds:itemID="{58983D7A-E9D1-4330-AF58-FC01058BD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78</TotalTime>
  <Pages>20</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Arpita A Kulkarni</cp:lastModifiedBy>
  <cp:revision>5</cp:revision>
  <cp:lastPrinted>2014-03-29T07:34:00Z</cp:lastPrinted>
  <dcterms:created xsi:type="dcterms:W3CDTF">2021-03-22T04:31:00Z</dcterms:created>
  <dcterms:modified xsi:type="dcterms:W3CDTF">2021-03-22T12:47:00Z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